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7608339"/>
        <w:docPartObj>
          <w:docPartGallery w:val="Cover Pages"/>
          <w:docPartUnique/>
        </w:docPartObj>
      </w:sdtPr>
      <w:sdtContent>
        <w:p w14:paraId="01C929DE" w14:textId="77777777" w:rsidR="00DE1E14" w:rsidRDefault="00A24300" w:rsidP="00F30305">
          <w:pPr>
            <w:pStyle w:val="MeinText"/>
          </w:pPr>
          <w:r>
            <w:rPr>
              <w:noProof/>
            </w:rPr>
            <mc:AlternateContent>
              <mc:Choice Requires="wpg">
                <w:drawing>
                  <wp:anchor distT="0" distB="0" distL="114300" distR="114300" simplePos="0" relativeHeight="251663360" behindDoc="1" locked="0" layoutInCell="1" allowOverlap="1" wp14:anchorId="2478878E" wp14:editId="3EF512A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19685" b="1524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2-27T00:00:00Z">
                                      <w:dateFormat w:val="d.M.yyyy"/>
                                      <w:lid w:val="de-DE"/>
                                      <w:storeMappedDataAs w:val="dateTime"/>
                                      <w:calendar w:val="gregorian"/>
                                    </w:date>
                                  </w:sdtPr>
                                  <w:sdtContent>
                                    <w:p w14:paraId="24CB2250" w14:textId="541CD2BA" w:rsidR="00A24300" w:rsidRDefault="002C340D">
                                      <w:pPr>
                                        <w:pStyle w:val="KeinLeerraum"/>
                                        <w:jc w:val="right"/>
                                        <w:rPr>
                                          <w:color w:val="FFFFFF" w:themeColor="background1"/>
                                          <w:sz w:val="28"/>
                                          <w:szCs w:val="28"/>
                                        </w:rPr>
                                      </w:pPr>
                                      <w:r>
                                        <w:rPr>
                                          <w:color w:val="FFFFFF" w:themeColor="background1"/>
                                          <w:sz w:val="28"/>
                                          <w:szCs w:val="28"/>
                                          <w:lang w:val="de-DE"/>
                                        </w:rPr>
                                        <w:t>27.2.2023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accent4">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478878E"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" fillcolor="#8064a2 [3207]" strokecolor="#8064a2 [3207]"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" adj="18883" fillcolor="#8064a2 [3207]" strokecolor="#8064a2 [3207]" strokeweight="2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2-27T00:00:00Z">
                                <w:dateFormat w:val="d.M.yyyy"/>
                                <w:lid w:val="de-DE"/>
                                <w:storeMappedDataAs w:val="dateTime"/>
                                <w:calendar w:val="gregorian"/>
                              </w:date>
                            </w:sdtPr>
                            <w:sdtContent>
                              <w:p w14:paraId="24CB2250" w14:textId="541CD2BA" w:rsidR="00A24300" w:rsidRDefault="002C340D">
                                <w:pPr>
                                  <w:pStyle w:val="KeinLeerraum"/>
                                  <w:jc w:val="right"/>
                                  <w:rPr>
                                    <w:color w:val="FFFFFF" w:themeColor="background1"/>
                                    <w:sz w:val="28"/>
                                    <w:szCs w:val="28"/>
                                  </w:rPr>
                                </w:pPr>
                                <w:r>
                                  <w:rPr>
                                    <w:color w:val="FFFFFF" w:themeColor="background1"/>
                                    <w:sz w:val="28"/>
                                    <w:szCs w:val="28"/>
                                    <w:lang w:val="de-DE"/>
                                  </w:rPr>
                                  <w:t>27.2.2023</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" path="m,l41,155,86,309r39,116l125,450,79,311,41,183,7,54,,xe" fillcolor="#8064a2 [3207]" strokecolor="#1f497d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5AD94FC2" wp14:editId="5DD59D1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2D741" w14:textId="77777777" w:rsidR="00A24300" w:rsidRPr="000D471B" w:rsidRDefault="00000000">
                                <w:pPr>
                                  <w:pStyle w:val="KeinLeerraum"/>
                                  <w:rPr>
                                    <w:color w:val="8064A2" w:themeColor="accent4"/>
                                    <w:sz w:val="26"/>
                                    <w:szCs w:val="26"/>
                                  </w:rPr>
                                </w:pPr>
                                <w:sdt>
                                  <w:sdtPr>
                                    <w:rPr>
                                      <w:color w:val="8064A2" w:themeColor="accent4"/>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075C1">
                                      <w:rPr>
                                        <w:color w:val="8064A2" w:themeColor="accent4"/>
                                        <w:sz w:val="26"/>
                                        <w:szCs w:val="26"/>
                                      </w:rPr>
                                      <w:t>Enrique Munoz</w:t>
                                    </w:r>
                                  </w:sdtContent>
                                </w:sdt>
                              </w:p>
                              <w:p w14:paraId="6888CB40" w14:textId="1142FE75" w:rsidR="00A24300" w:rsidRPr="000D471B" w:rsidRDefault="00000000">
                                <w:pPr>
                                  <w:pStyle w:val="KeinLeerraum"/>
                                  <w:rPr>
                                    <w:color w:val="8064A2" w:themeColor="accent4"/>
                                  </w:rPr>
                                </w:pPr>
                                <w:sdt>
                                  <w:sdtPr>
                                    <w:rPr>
                                      <w:caps/>
                                      <w:color w:val="8064A2" w:themeColor="accent4"/>
                                    </w:rPr>
                                    <w:alias w:val="Firma"/>
                                    <w:tag w:val=""/>
                                    <w:id w:val="1558814826"/>
                                    <w:dataBinding w:prefixMappings="xmlns:ns0='http://schemas.openxmlformats.org/officeDocument/2006/extended-properties' " w:xpath="/ns0:Properties[1]/ns0:Company[1]" w:storeItemID="{6668398D-A668-4E3E-A5EB-62B293D839F1}"/>
                                    <w:text/>
                                  </w:sdtPr>
                                  <w:sdtContent>
                                    <w:r w:rsidR="009F2395">
                                      <w:rPr>
                                        <w:caps/>
                                        <w:color w:val="8064A2" w:themeColor="accent4"/>
                                      </w:rPr>
                                      <w:t>Hirslanden AG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D94FC2"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A82D741" w14:textId="77777777" w:rsidR="00A24300" w:rsidRPr="000D471B" w:rsidRDefault="00000000">
                          <w:pPr>
                            <w:pStyle w:val="KeinLeerraum"/>
                            <w:rPr>
                              <w:color w:val="8064A2" w:themeColor="accent4"/>
                              <w:sz w:val="26"/>
                              <w:szCs w:val="26"/>
                            </w:rPr>
                          </w:pPr>
                          <w:sdt>
                            <w:sdtPr>
                              <w:rPr>
                                <w:color w:val="8064A2" w:themeColor="accent4"/>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075C1">
                                <w:rPr>
                                  <w:color w:val="8064A2" w:themeColor="accent4"/>
                                  <w:sz w:val="26"/>
                                  <w:szCs w:val="26"/>
                                </w:rPr>
                                <w:t>Enrique Munoz</w:t>
                              </w:r>
                            </w:sdtContent>
                          </w:sdt>
                        </w:p>
                        <w:p w14:paraId="6888CB40" w14:textId="1142FE75" w:rsidR="00A24300" w:rsidRPr="000D471B" w:rsidRDefault="00000000">
                          <w:pPr>
                            <w:pStyle w:val="KeinLeerraum"/>
                            <w:rPr>
                              <w:color w:val="8064A2" w:themeColor="accent4"/>
                            </w:rPr>
                          </w:pPr>
                          <w:sdt>
                            <w:sdtPr>
                              <w:rPr>
                                <w:caps/>
                                <w:color w:val="8064A2" w:themeColor="accent4"/>
                              </w:rPr>
                              <w:alias w:val="Firma"/>
                              <w:tag w:val=""/>
                              <w:id w:val="1558814826"/>
                              <w:dataBinding w:prefixMappings="xmlns:ns0='http://schemas.openxmlformats.org/officeDocument/2006/extended-properties' " w:xpath="/ns0:Properties[1]/ns0:Company[1]" w:storeItemID="{6668398D-A668-4E3E-A5EB-62B293D839F1}"/>
                              <w:text/>
                            </w:sdtPr>
                            <w:sdtContent>
                              <w:r w:rsidR="009F2395">
                                <w:rPr>
                                  <w:caps/>
                                  <w:color w:val="8064A2" w:themeColor="accent4"/>
                                </w:rPr>
                                <w:t>Hirslanden AG</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66F77BFA" wp14:editId="3F5C07C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F37C3" w14:textId="68364387" w:rsidR="00A24300" w:rsidRDefault="002075C1">
                                <w:pPr>
                                  <w:pStyle w:val="KeinLeerraum"/>
                                  <w:rPr>
                                    <w:rFonts w:asciiTheme="majorHAnsi" w:eastAsiaTheme="majorEastAsia" w:hAnsiTheme="majorHAnsi" w:cstheme="majorBidi"/>
                                    <w:color w:val="262626" w:themeColor="text1" w:themeTint="D9"/>
                                    <w:sz w:val="72"/>
                                  </w:rPr>
                                </w:pPr>
                                <w:proofErr w:type="spellStart"/>
                                <w:r>
                                  <w:rPr>
                                    <w:rFonts w:asciiTheme="majorHAnsi" w:eastAsiaTheme="majorEastAsia" w:hAnsiTheme="majorHAnsi" w:cstheme="majorBidi"/>
                                    <w:color w:val="262626" w:themeColor="text1" w:themeTint="D9"/>
                                    <w:sz w:val="72"/>
                                    <w:szCs w:val="72"/>
                                  </w:rPr>
                                  <w:t>BadUSB</w:t>
                                </w:r>
                                <w:proofErr w:type="spellEnd"/>
                              </w:p>
                              <w:p w14:paraId="758B0AFA" w14:textId="77777777" w:rsidR="00A24300"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F30305">
                                      <w:rPr>
                                        <w:color w:val="404040" w:themeColor="text1" w:themeTint="BF"/>
                                        <w:sz w:val="36"/>
                                        <w:szCs w:val="36"/>
                                      </w:rPr>
                                      <w:t>Enrique Munoz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F77BFA" id="Textfeld 1" o:spid="_x0000_s1056" type="#_x0000_t202" style="position:absolute;left:0;text-align:left;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27F37C3" w14:textId="68364387" w:rsidR="00A24300" w:rsidRDefault="002075C1">
                          <w:pPr>
                            <w:pStyle w:val="KeinLeerraum"/>
                            <w:rPr>
                              <w:rFonts w:asciiTheme="majorHAnsi" w:eastAsiaTheme="majorEastAsia" w:hAnsiTheme="majorHAnsi" w:cstheme="majorBidi"/>
                              <w:color w:val="262626" w:themeColor="text1" w:themeTint="D9"/>
                              <w:sz w:val="72"/>
                            </w:rPr>
                          </w:pPr>
                          <w:proofErr w:type="spellStart"/>
                          <w:r>
                            <w:rPr>
                              <w:rFonts w:asciiTheme="majorHAnsi" w:eastAsiaTheme="majorEastAsia" w:hAnsiTheme="majorHAnsi" w:cstheme="majorBidi"/>
                              <w:color w:val="262626" w:themeColor="text1" w:themeTint="D9"/>
                              <w:sz w:val="72"/>
                              <w:szCs w:val="72"/>
                            </w:rPr>
                            <w:t>BadUSB</w:t>
                          </w:r>
                          <w:proofErr w:type="spellEnd"/>
                        </w:p>
                        <w:p w14:paraId="758B0AFA" w14:textId="77777777" w:rsidR="00A24300"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F30305">
                                <w:rPr>
                                  <w:color w:val="404040" w:themeColor="text1" w:themeTint="BF"/>
                                  <w:sz w:val="36"/>
                                  <w:szCs w:val="36"/>
                                </w:rPr>
                                <w:t>Enrique Munoz</w:t>
                              </w:r>
                            </w:sdtContent>
                          </w:sdt>
                        </w:p>
                      </w:txbxContent>
                    </v:textbox>
                    <w10:wrap anchorx="page" anchory="page"/>
                  </v:shape>
                </w:pict>
              </mc:Fallback>
            </mc:AlternateContent>
          </w:r>
        </w:p>
      </w:sdtContent>
    </w:sdt>
    <w:sdt>
      <w:sdtPr>
        <w:rPr>
          <w:rFonts w:asciiTheme="minorHAnsi" w:eastAsiaTheme="minorEastAsia" w:hAnsiTheme="minorHAnsi" w:cstheme="minorBidi"/>
          <w:color w:val="auto"/>
          <w:sz w:val="20"/>
          <w:szCs w:val="20"/>
        </w:rPr>
        <w:id w:val="865670413"/>
        <w:docPartObj>
          <w:docPartGallery w:val="Table of Contents"/>
          <w:docPartUnique/>
        </w:docPartObj>
      </w:sdtPr>
      <w:sdtContent>
        <w:p w14:paraId="559DFCE2" w14:textId="5E2FA06F" w:rsidR="00A24300" w:rsidRPr="00CE615F" w:rsidRDefault="00A24300" w:rsidP="02DDCA16">
          <w:pPr>
            <w:pStyle w:val="Inhaltsverzeichnisberschrift"/>
            <w:rPr>
              <w:lang w:val="de-DE"/>
            </w:rPr>
          </w:pPr>
        </w:p>
        <w:p w14:paraId="5EAE442A" w14:textId="3ACF3A2E" w:rsidR="00A24300" w:rsidRPr="00CE615F" w:rsidRDefault="00A24300" w:rsidP="02DDCA16">
          <w:r>
            <w:br w:type="page"/>
          </w:r>
        </w:p>
        <w:p w14:paraId="1D57DBA1" w14:textId="5FCD6F05" w:rsidR="00A24300" w:rsidRPr="00CE615F" w:rsidRDefault="23812BFE" w:rsidP="00CE615F">
          <w:pPr>
            <w:pStyle w:val="Inhaltsverzeichnisberschrift"/>
            <w:rPr>
              <w:rStyle w:val="IntensiveHervorhebung"/>
            </w:rPr>
          </w:pPr>
          <w:r w:rsidRPr="071AA1A5">
            <w:rPr>
              <w:lang w:val="de-DE"/>
            </w:rPr>
            <w:lastRenderedPageBreak/>
            <w:t>I</w:t>
          </w:r>
          <w:r w:rsidR="00A24300" w:rsidRPr="071AA1A5">
            <w:rPr>
              <w:lang w:val="de-DE"/>
            </w:rPr>
            <w:t>nhalt</w:t>
          </w:r>
        </w:p>
        <w:p w14:paraId="03AADC7C" w14:textId="718E5844" w:rsidR="007723B1" w:rsidRDefault="071AA1A5">
          <w:pPr>
            <w:pStyle w:val="Verzeichnis1"/>
            <w:tabs>
              <w:tab w:val="right" w:leader="dot" w:pos="9062"/>
            </w:tabs>
            <w:rPr>
              <w:noProof/>
              <w:sz w:val="22"/>
              <w:szCs w:val="22"/>
            </w:rPr>
          </w:pPr>
          <w:r>
            <w:fldChar w:fldCharType="begin"/>
          </w:r>
          <w:r w:rsidR="00A24300">
            <w:instrText>TOC \o "1-3" \h \z \u</w:instrText>
          </w:r>
          <w:r>
            <w:fldChar w:fldCharType="separate"/>
          </w:r>
          <w:hyperlink w:anchor="_Toc128379358" w:history="1">
            <w:r w:rsidR="007723B1" w:rsidRPr="00245226">
              <w:rPr>
                <w:rStyle w:val="Hyperlink"/>
                <w:noProof/>
              </w:rPr>
              <w:t>Erste Schritte</w:t>
            </w:r>
            <w:r w:rsidR="007723B1">
              <w:rPr>
                <w:noProof/>
                <w:webHidden/>
              </w:rPr>
              <w:tab/>
            </w:r>
            <w:r w:rsidR="007723B1">
              <w:rPr>
                <w:noProof/>
                <w:webHidden/>
              </w:rPr>
              <w:fldChar w:fldCharType="begin"/>
            </w:r>
            <w:r w:rsidR="007723B1">
              <w:rPr>
                <w:noProof/>
                <w:webHidden/>
              </w:rPr>
              <w:instrText xml:space="preserve"> PAGEREF _Toc128379358 \h </w:instrText>
            </w:r>
            <w:r w:rsidR="007723B1">
              <w:rPr>
                <w:noProof/>
                <w:webHidden/>
              </w:rPr>
            </w:r>
            <w:r w:rsidR="007723B1">
              <w:rPr>
                <w:noProof/>
                <w:webHidden/>
              </w:rPr>
              <w:fldChar w:fldCharType="separate"/>
            </w:r>
            <w:r w:rsidR="007723B1">
              <w:rPr>
                <w:noProof/>
                <w:webHidden/>
              </w:rPr>
              <w:t>2</w:t>
            </w:r>
            <w:r w:rsidR="007723B1">
              <w:rPr>
                <w:noProof/>
                <w:webHidden/>
              </w:rPr>
              <w:fldChar w:fldCharType="end"/>
            </w:r>
          </w:hyperlink>
        </w:p>
        <w:p w14:paraId="4CD93040" w14:textId="6F44D307" w:rsidR="007723B1" w:rsidRDefault="007723B1">
          <w:pPr>
            <w:pStyle w:val="Verzeichnis2"/>
            <w:rPr>
              <w:noProof/>
              <w:sz w:val="22"/>
              <w:szCs w:val="22"/>
            </w:rPr>
          </w:pPr>
          <w:hyperlink w:anchor="_Toc128379359" w:history="1">
            <w:r w:rsidRPr="00245226">
              <w:rPr>
                <w:rStyle w:val="Hyperlink"/>
                <w:noProof/>
              </w:rPr>
              <w:t>Los geht’s</w:t>
            </w:r>
            <w:r>
              <w:rPr>
                <w:noProof/>
                <w:webHidden/>
              </w:rPr>
              <w:tab/>
            </w:r>
            <w:r>
              <w:rPr>
                <w:noProof/>
                <w:webHidden/>
              </w:rPr>
              <w:fldChar w:fldCharType="begin"/>
            </w:r>
            <w:r>
              <w:rPr>
                <w:noProof/>
                <w:webHidden/>
              </w:rPr>
              <w:instrText xml:space="preserve"> PAGEREF _Toc128379359 \h </w:instrText>
            </w:r>
            <w:r>
              <w:rPr>
                <w:noProof/>
                <w:webHidden/>
              </w:rPr>
            </w:r>
            <w:r>
              <w:rPr>
                <w:noProof/>
                <w:webHidden/>
              </w:rPr>
              <w:fldChar w:fldCharType="separate"/>
            </w:r>
            <w:r>
              <w:rPr>
                <w:noProof/>
                <w:webHidden/>
              </w:rPr>
              <w:t>2</w:t>
            </w:r>
            <w:r>
              <w:rPr>
                <w:noProof/>
                <w:webHidden/>
              </w:rPr>
              <w:fldChar w:fldCharType="end"/>
            </w:r>
          </w:hyperlink>
        </w:p>
        <w:p w14:paraId="431CF1B9" w14:textId="67E69BAE" w:rsidR="007723B1" w:rsidRDefault="007723B1">
          <w:pPr>
            <w:pStyle w:val="Verzeichnis3"/>
            <w:tabs>
              <w:tab w:val="right" w:leader="dot" w:pos="9062"/>
            </w:tabs>
            <w:rPr>
              <w:noProof/>
              <w:sz w:val="22"/>
              <w:szCs w:val="22"/>
            </w:rPr>
          </w:pPr>
          <w:hyperlink w:anchor="_Toc128379360" w:history="1">
            <w:r w:rsidRPr="00245226">
              <w:rPr>
                <w:rStyle w:val="Hyperlink"/>
                <w:noProof/>
              </w:rPr>
              <w:t>Was nun?</w:t>
            </w:r>
            <w:r>
              <w:rPr>
                <w:noProof/>
                <w:webHidden/>
              </w:rPr>
              <w:tab/>
            </w:r>
            <w:r>
              <w:rPr>
                <w:noProof/>
                <w:webHidden/>
              </w:rPr>
              <w:fldChar w:fldCharType="begin"/>
            </w:r>
            <w:r>
              <w:rPr>
                <w:noProof/>
                <w:webHidden/>
              </w:rPr>
              <w:instrText xml:space="preserve"> PAGEREF _Toc128379360 \h </w:instrText>
            </w:r>
            <w:r>
              <w:rPr>
                <w:noProof/>
                <w:webHidden/>
              </w:rPr>
            </w:r>
            <w:r>
              <w:rPr>
                <w:noProof/>
                <w:webHidden/>
              </w:rPr>
              <w:fldChar w:fldCharType="separate"/>
            </w:r>
            <w:r>
              <w:rPr>
                <w:noProof/>
                <w:webHidden/>
              </w:rPr>
              <w:t>2</w:t>
            </w:r>
            <w:r>
              <w:rPr>
                <w:noProof/>
                <w:webHidden/>
              </w:rPr>
              <w:fldChar w:fldCharType="end"/>
            </w:r>
          </w:hyperlink>
        </w:p>
        <w:p w14:paraId="48722451" w14:textId="43DDDEA0" w:rsidR="007723B1" w:rsidRDefault="007723B1">
          <w:pPr>
            <w:pStyle w:val="Verzeichnis1"/>
            <w:tabs>
              <w:tab w:val="right" w:leader="dot" w:pos="9062"/>
            </w:tabs>
            <w:rPr>
              <w:noProof/>
              <w:sz w:val="22"/>
              <w:szCs w:val="22"/>
            </w:rPr>
          </w:pPr>
          <w:hyperlink w:anchor="_Toc128379361" w:history="1">
            <w:r w:rsidRPr="00245226">
              <w:rPr>
                <w:rStyle w:val="Hyperlink"/>
                <w:noProof/>
              </w:rPr>
              <w:t>Das zweite Script</w:t>
            </w:r>
            <w:r>
              <w:rPr>
                <w:noProof/>
                <w:webHidden/>
              </w:rPr>
              <w:tab/>
            </w:r>
            <w:r>
              <w:rPr>
                <w:noProof/>
                <w:webHidden/>
              </w:rPr>
              <w:fldChar w:fldCharType="begin"/>
            </w:r>
            <w:r>
              <w:rPr>
                <w:noProof/>
                <w:webHidden/>
              </w:rPr>
              <w:instrText xml:space="preserve"> PAGEREF _Toc128379361 \h </w:instrText>
            </w:r>
            <w:r>
              <w:rPr>
                <w:noProof/>
                <w:webHidden/>
              </w:rPr>
            </w:r>
            <w:r>
              <w:rPr>
                <w:noProof/>
                <w:webHidden/>
              </w:rPr>
              <w:fldChar w:fldCharType="separate"/>
            </w:r>
            <w:r>
              <w:rPr>
                <w:noProof/>
                <w:webHidden/>
              </w:rPr>
              <w:t>2</w:t>
            </w:r>
            <w:r>
              <w:rPr>
                <w:noProof/>
                <w:webHidden/>
              </w:rPr>
              <w:fldChar w:fldCharType="end"/>
            </w:r>
          </w:hyperlink>
        </w:p>
        <w:p w14:paraId="5DE816A8" w14:textId="1702126A" w:rsidR="007723B1" w:rsidRDefault="007723B1">
          <w:pPr>
            <w:pStyle w:val="Verzeichnis1"/>
            <w:tabs>
              <w:tab w:val="right" w:leader="dot" w:pos="9062"/>
            </w:tabs>
            <w:rPr>
              <w:noProof/>
              <w:sz w:val="22"/>
              <w:szCs w:val="22"/>
            </w:rPr>
          </w:pPr>
          <w:hyperlink w:anchor="_Toc128379362" w:history="1">
            <w:r w:rsidRPr="00245226">
              <w:rPr>
                <w:rStyle w:val="Hyperlink"/>
                <w:noProof/>
              </w:rPr>
              <w:t>Jetzt wird es interessant</w:t>
            </w:r>
            <w:r>
              <w:rPr>
                <w:noProof/>
                <w:webHidden/>
              </w:rPr>
              <w:tab/>
            </w:r>
            <w:r>
              <w:rPr>
                <w:noProof/>
                <w:webHidden/>
              </w:rPr>
              <w:fldChar w:fldCharType="begin"/>
            </w:r>
            <w:r>
              <w:rPr>
                <w:noProof/>
                <w:webHidden/>
              </w:rPr>
              <w:instrText xml:space="preserve"> PAGEREF _Toc128379362 \h </w:instrText>
            </w:r>
            <w:r>
              <w:rPr>
                <w:noProof/>
                <w:webHidden/>
              </w:rPr>
            </w:r>
            <w:r>
              <w:rPr>
                <w:noProof/>
                <w:webHidden/>
              </w:rPr>
              <w:fldChar w:fldCharType="separate"/>
            </w:r>
            <w:r>
              <w:rPr>
                <w:noProof/>
                <w:webHidden/>
              </w:rPr>
              <w:t>3</w:t>
            </w:r>
            <w:r>
              <w:rPr>
                <w:noProof/>
                <w:webHidden/>
              </w:rPr>
              <w:fldChar w:fldCharType="end"/>
            </w:r>
          </w:hyperlink>
        </w:p>
        <w:p w14:paraId="2BBA2611" w14:textId="05BA2EBD" w:rsidR="007723B1" w:rsidRDefault="007723B1">
          <w:pPr>
            <w:pStyle w:val="Verzeichnis2"/>
            <w:rPr>
              <w:noProof/>
              <w:sz w:val="22"/>
              <w:szCs w:val="22"/>
            </w:rPr>
          </w:pPr>
          <w:hyperlink w:anchor="_Toc128379363" w:history="1">
            <w:r w:rsidRPr="00245226">
              <w:rPr>
                <w:rStyle w:val="Hyperlink"/>
                <w:noProof/>
              </w:rPr>
              <w:t>Webserver</w:t>
            </w:r>
            <w:r>
              <w:rPr>
                <w:noProof/>
                <w:webHidden/>
              </w:rPr>
              <w:tab/>
            </w:r>
            <w:r>
              <w:rPr>
                <w:noProof/>
                <w:webHidden/>
              </w:rPr>
              <w:fldChar w:fldCharType="begin"/>
            </w:r>
            <w:r>
              <w:rPr>
                <w:noProof/>
                <w:webHidden/>
              </w:rPr>
              <w:instrText xml:space="preserve"> PAGEREF _Toc128379363 \h </w:instrText>
            </w:r>
            <w:r>
              <w:rPr>
                <w:noProof/>
                <w:webHidden/>
              </w:rPr>
            </w:r>
            <w:r>
              <w:rPr>
                <w:noProof/>
                <w:webHidden/>
              </w:rPr>
              <w:fldChar w:fldCharType="separate"/>
            </w:r>
            <w:r>
              <w:rPr>
                <w:noProof/>
                <w:webHidden/>
              </w:rPr>
              <w:t>3</w:t>
            </w:r>
            <w:r>
              <w:rPr>
                <w:noProof/>
                <w:webHidden/>
              </w:rPr>
              <w:fldChar w:fldCharType="end"/>
            </w:r>
          </w:hyperlink>
        </w:p>
        <w:p w14:paraId="1F531765" w14:textId="43A45B50" w:rsidR="007723B1" w:rsidRDefault="007723B1">
          <w:pPr>
            <w:pStyle w:val="Verzeichnis3"/>
            <w:tabs>
              <w:tab w:val="right" w:leader="dot" w:pos="9062"/>
            </w:tabs>
            <w:rPr>
              <w:noProof/>
              <w:sz w:val="22"/>
              <w:szCs w:val="22"/>
            </w:rPr>
          </w:pPr>
          <w:hyperlink w:anchor="_Toc128379364" w:history="1">
            <w:r w:rsidRPr="00245226">
              <w:rPr>
                <w:rStyle w:val="Hyperlink"/>
                <w:noProof/>
              </w:rPr>
              <w:t>Das Ergebnis</w:t>
            </w:r>
            <w:r>
              <w:rPr>
                <w:noProof/>
                <w:webHidden/>
              </w:rPr>
              <w:tab/>
            </w:r>
            <w:r>
              <w:rPr>
                <w:noProof/>
                <w:webHidden/>
              </w:rPr>
              <w:fldChar w:fldCharType="begin"/>
            </w:r>
            <w:r>
              <w:rPr>
                <w:noProof/>
                <w:webHidden/>
              </w:rPr>
              <w:instrText xml:space="preserve"> PAGEREF _Toc128379364 \h </w:instrText>
            </w:r>
            <w:r>
              <w:rPr>
                <w:noProof/>
                <w:webHidden/>
              </w:rPr>
            </w:r>
            <w:r>
              <w:rPr>
                <w:noProof/>
                <w:webHidden/>
              </w:rPr>
              <w:fldChar w:fldCharType="separate"/>
            </w:r>
            <w:r>
              <w:rPr>
                <w:noProof/>
                <w:webHidden/>
              </w:rPr>
              <w:t>3</w:t>
            </w:r>
            <w:r>
              <w:rPr>
                <w:noProof/>
                <w:webHidden/>
              </w:rPr>
              <w:fldChar w:fldCharType="end"/>
            </w:r>
          </w:hyperlink>
        </w:p>
        <w:p w14:paraId="51B54087" w14:textId="1619F4F9" w:rsidR="007723B1" w:rsidRDefault="007723B1">
          <w:pPr>
            <w:pStyle w:val="Verzeichnis1"/>
            <w:tabs>
              <w:tab w:val="right" w:leader="dot" w:pos="9062"/>
            </w:tabs>
            <w:rPr>
              <w:noProof/>
              <w:sz w:val="22"/>
              <w:szCs w:val="22"/>
            </w:rPr>
          </w:pPr>
          <w:hyperlink w:anchor="_Toc128379365" w:history="1">
            <w:r w:rsidRPr="00245226">
              <w:rPr>
                <w:rStyle w:val="Hyperlink"/>
                <w:noProof/>
              </w:rPr>
              <w:t>Ein grosses Problem</w:t>
            </w:r>
            <w:r>
              <w:rPr>
                <w:noProof/>
                <w:webHidden/>
              </w:rPr>
              <w:tab/>
            </w:r>
            <w:r>
              <w:rPr>
                <w:noProof/>
                <w:webHidden/>
              </w:rPr>
              <w:fldChar w:fldCharType="begin"/>
            </w:r>
            <w:r>
              <w:rPr>
                <w:noProof/>
                <w:webHidden/>
              </w:rPr>
              <w:instrText xml:space="preserve"> PAGEREF _Toc128379365 \h </w:instrText>
            </w:r>
            <w:r>
              <w:rPr>
                <w:noProof/>
                <w:webHidden/>
              </w:rPr>
            </w:r>
            <w:r>
              <w:rPr>
                <w:noProof/>
                <w:webHidden/>
              </w:rPr>
              <w:fldChar w:fldCharType="separate"/>
            </w:r>
            <w:r>
              <w:rPr>
                <w:noProof/>
                <w:webHidden/>
              </w:rPr>
              <w:t>3</w:t>
            </w:r>
            <w:r>
              <w:rPr>
                <w:noProof/>
                <w:webHidden/>
              </w:rPr>
              <w:fldChar w:fldCharType="end"/>
            </w:r>
          </w:hyperlink>
        </w:p>
        <w:p w14:paraId="317955C8" w14:textId="728F251E" w:rsidR="007723B1" w:rsidRDefault="007723B1">
          <w:pPr>
            <w:pStyle w:val="Verzeichnis1"/>
            <w:tabs>
              <w:tab w:val="right" w:leader="dot" w:pos="9062"/>
            </w:tabs>
            <w:rPr>
              <w:noProof/>
              <w:sz w:val="22"/>
              <w:szCs w:val="22"/>
            </w:rPr>
          </w:pPr>
          <w:hyperlink w:anchor="_Toc128379366" w:history="1">
            <w:r w:rsidRPr="00245226">
              <w:rPr>
                <w:rStyle w:val="Hyperlink"/>
                <w:noProof/>
              </w:rPr>
              <w:t>Das erste grosse Script</w:t>
            </w:r>
            <w:r>
              <w:rPr>
                <w:noProof/>
                <w:webHidden/>
              </w:rPr>
              <w:tab/>
            </w:r>
            <w:r>
              <w:rPr>
                <w:noProof/>
                <w:webHidden/>
              </w:rPr>
              <w:fldChar w:fldCharType="begin"/>
            </w:r>
            <w:r>
              <w:rPr>
                <w:noProof/>
                <w:webHidden/>
              </w:rPr>
              <w:instrText xml:space="preserve"> PAGEREF _Toc128379366 \h </w:instrText>
            </w:r>
            <w:r>
              <w:rPr>
                <w:noProof/>
                <w:webHidden/>
              </w:rPr>
            </w:r>
            <w:r>
              <w:rPr>
                <w:noProof/>
                <w:webHidden/>
              </w:rPr>
              <w:fldChar w:fldCharType="separate"/>
            </w:r>
            <w:r>
              <w:rPr>
                <w:noProof/>
                <w:webHidden/>
              </w:rPr>
              <w:t>3</w:t>
            </w:r>
            <w:r>
              <w:rPr>
                <w:noProof/>
                <w:webHidden/>
              </w:rPr>
              <w:fldChar w:fldCharType="end"/>
            </w:r>
          </w:hyperlink>
        </w:p>
        <w:p w14:paraId="16DCB239" w14:textId="2A3243E9" w:rsidR="007723B1" w:rsidRDefault="007723B1">
          <w:pPr>
            <w:pStyle w:val="Verzeichnis2"/>
            <w:rPr>
              <w:noProof/>
              <w:sz w:val="22"/>
              <w:szCs w:val="22"/>
            </w:rPr>
          </w:pPr>
          <w:hyperlink w:anchor="_Toc128379367" w:history="1">
            <w:r w:rsidRPr="00245226">
              <w:rPr>
                <w:rStyle w:val="Hyperlink"/>
                <w:noProof/>
              </w:rPr>
              <w:t>Auf der Suche nach einer Lösung</w:t>
            </w:r>
            <w:r>
              <w:rPr>
                <w:noProof/>
                <w:webHidden/>
              </w:rPr>
              <w:tab/>
            </w:r>
            <w:r>
              <w:rPr>
                <w:noProof/>
                <w:webHidden/>
              </w:rPr>
              <w:fldChar w:fldCharType="begin"/>
            </w:r>
            <w:r>
              <w:rPr>
                <w:noProof/>
                <w:webHidden/>
              </w:rPr>
              <w:instrText xml:space="preserve"> PAGEREF _Toc128379367 \h </w:instrText>
            </w:r>
            <w:r>
              <w:rPr>
                <w:noProof/>
                <w:webHidden/>
              </w:rPr>
            </w:r>
            <w:r>
              <w:rPr>
                <w:noProof/>
                <w:webHidden/>
              </w:rPr>
              <w:fldChar w:fldCharType="separate"/>
            </w:r>
            <w:r>
              <w:rPr>
                <w:noProof/>
                <w:webHidden/>
              </w:rPr>
              <w:t>4</w:t>
            </w:r>
            <w:r>
              <w:rPr>
                <w:noProof/>
                <w:webHidden/>
              </w:rPr>
              <w:fldChar w:fldCharType="end"/>
            </w:r>
          </w:hyperlink>
        </w:p>
        <w:p w14:paraId="2BAE0302" w14:textId="4FF04373" w:rsidR="007723B1" w:rsidRDefault="007723B1">
          <w:pPr>
            <w:pStyle w:val="Verzeichnis3"/>
            <w:tabs>
              <w:tab w:val="right" w:leader="dot" w:pos="9062"/>
            </w:tabs>
            <w:rPr>
              <w:noProof/>
              <w:sz w:val="22"/>
              <w:szCs w:val="22"/>
            </w:rPr>
          </w:pPr>
          <w:hyperlink w:anchor="_Toc128379368" w:history="1">
            <w:r w:rsidRPr="00245226">
              <w:rPr>
                <w:rStyle w:val="Hyperlink"/>
                <w:noProof/>
              </w:rPr>
              <w:t>Die Lösung erklärt</w:t>
            </w:r>
            <w:r>
              <w:rPr>
                <w:noProof/>
                <w:webHidden/>
              </w:rPr>
              <w:tab/>
            </w:r>
            <w:r>
              <w:rPr>
                <w:noProof/>
                <w:webHidden/>
              </w:rPr>
              <w:fldChar w:fldCharType="begin"/>
            </w:r>
            <w:r>
              <w:rPr>
                <w:noProof/>
                <w:webHidden/>
              </w:rPr>
              <w:instrText xml:space="preserve"> PAGEREF _Toc128379368 \h </w:instrText>
            </w:r>
            <w:r>
              <w:rPr>
                <w:noProof/>
                <w:webHidden/>
              </w:rPr>
            </w:r>
            <w:r>
              <w:rPr>
                <w:noProof/>
                <w:webHidden/>
              </w:rPr>
              <w:fldChar w:fldCharType="separate"/>
            </w:r>
            <w:r>
              <w:rPr>
                <w:noProof/>
                <w:webHidden/>
              </w:rPr>
              <w:t>4</w:t>
            </w:r>
            <w:r>
              <w:rPr>
                <w:noProof/>
                <w:webHidden/>
              </w:rPr>
              <w:fldChar w:fldCharType="end"/>
            </w:r>
          </w:hyperlink>
        </w:p>
        <w:p w14:paraId="4DB63672" w14:textId="31573510" w:rsidR="007723B1" w:rsidRDefault="007723B1">
          <w:pPr>
            <w:pStyle w:val="Verzeichnis1"/>
            <w:tabs>
              <w:tab w:val="right" w:leader="dot" w:pos="9062"/>
            </w:tabs>
            <w:rPr>
              <w:noProof/>
              <w:sz w:val="22"/>
              <w:szCs w:val="22"/>
            </w:rPr>
          </w:pPr>
          <w:hyperlink w:anchor="_Toc128379369" w:history="1">
            <w:r w:rsidRPr="00245226">
              <w:rPr>
                <w:rStyle w:val="Hyperlink"/>
                <w:noProof/>
              </w:rPr>
              <w:t>Das Problem</w:t>
            </w:r>
            <w:r>
              <w:rPr>
                <w:noProof/>
                <w:webHidden/>
              </w:rPr>
              <w:tab/>
            </w:r>
            <w:r>
              <w:rPr>
                <w:noProof/>
                <w:webHidden/>
              </w:rPr>
              <w:fldChar w:fldCharType="begin"/>
            </w:r>
            <w:r>
              <w:rPr>
                <w:noProof/>
                <w:webHidden/>
              </w:rPr>
              <w:instrText xml:space="preserve"> PAGEREF _Toc128379369 \h </w:instrText>
            </w:r>
            <w:r>
              <w:rPr>
                <w:noProof/>
                <w:webHidden/>
              </w:rPr>
            </w:r>
            <w:r>
              <w:rPr>
                <w:noProof/>
                <w:webHidden/>
              </w:rPr>
              <w:fldChar w:fldCharType="separate"/>
            </w:r>
            <w:r>
              <w:rPr>
                <w:noProof/>
                <w:webHidden/>
              </w:rPr>
              <w:t>7</w:t>
            </w:r>
            <w:r>
              <w:rPr>
                <w:noProof/>
                <w:webHidden/>
              </w:rPr>
              <w:fldChar w:fldCharType="end"/>
            </w:r>
          </w:hyperlink>
        </w:p>
        <w:p w14:paraId="6253A1A2" w14:textId="4344D0A4" w:rsidR="007723B1" w:rsidRDefault="007723B1">
          <w:pPr>
            <w:pStyle w:val="Verzeichnis3"/>
            <w:tabs>
              <w:tab w:val="right" w:leader="dot" w:pos="9062"/>
            </w:tabs>
            <w:rPr>
              <w:noProof/>
              <w:sz w:val="22"/>
              <w:szCs w:val="22"/>
            </w:rPr>
          </w:pPr>
          <w:hyperlink w:anchor="_Toc128379370" w:history="1">
            <w:r w:rsidRPr="00245226">
              <w:rPr>
                <w:rStyle w:val="Hyperlink"/>
                <w:noProof/>
              </w:rPr>
              <w:t>Methode 2</w:t>
            </w:r>
            <w:r>
              <w:rPr>
                <w:noProof/>
                <w:webHidden/>
              </w:rPr>
              <w:tab/>
            </w:r>
            <w:r>
              <w:rPr>
                <w:noProof/>
                <w:webHidden/>
              </w:rPr>
              <w:fldChar w:fldCharType="begin"/>
            </w:r>
            <w:r>
              <w:rPr>
                <w:noProof/>
                <w:webHidden/>
              </w:rPr>
              <w:instrText xml:space="preserve"> PAGEREF _Toc128379370 \h </w:instrText>
            </w:r>
            <w:r>
              <w:rPr>
                <w:noProof/>
                <w:webHidden/>
              </w:rPr>
            </w:r>
            <w:r>
              <w:rPr>
                <w:noProof/>
                <w:webHidden/>
              </w:rPr>
              <w:fldChar w:fldCharType="separate"/>
            </w:r>
            <w:r>
              <w:rPr>
                <w:noProof/>
                <w:webHidden/>
              </w:rPr>
              <w:t>7</w:t>
            </w:r>
            <w:r>
              <w:rPr>
                <w:noProof/>
                <w:webHidden/>
              </w:rPr>
              <w:fldChar w:fldCharType="end"/>
            </w:r>
          </w:hyperlink>
        </w:p>
        <w:p w14:paraId="3D6CA51C" w14:textId="611A3B8F" w:rsidR="007723B1" w:rsidRDefault="007723B1">
          <w:pPr>
            <w:pStyle w:val="Verzeichnis1"/>
            <w:tabs>
              <w:tab w:val="right" w:leader="dot" w:pos="9062"/>
            </w:tabs>
            <w:rPr>
              <w:noProof/>
              <w:sz w:val="22"/>
              <w:szCs w:val="22"/>
            </w:rPr>
          </w:pPr>
          <w:hyperlink w:anchor="_Toc128379371" w:history="1">
            <w:r w:rsidRPr="00245226">
              <w:rPr>
                <w:rStyle w:val="Hyperlink"/>
                <w:noProof/>
              </w:rPr>
              <w:t>Zufrieden?</w:t>
            </w:r>
            <w:r>
              <w:rPr>
                <w:noProof/>
                <w:webHidden/>
              </w:rPr>
              <w:tab/>
            </w:r>
            <w:r>
              <w:rPr>
                <w:noProof/>
                <w:webHidden/>
              </w:rPr>
              <w:fldChar w:fldCharType="begin"/>
            </w:r>
            <w:r>
              <w:rPr>
                <w:noProof/>
                <w:webHidden/>
              </w:rPr>
              <w:instrText xml:space="preserve"> PAGEREF _Toc128379371 \h </w:instrText>
            </w:r>
            <w:r>
              <w:rPr>
                <w:noProof/>
                <w:webHidden/>
              </w:rPr>
            </w:r>
            <w:r>
              <w:rPr>
                <w:noProof/>
                <w:webHidden/>
              </w:rPr>
              <w:fldChar w:fldCharType="separate"/>
            </w:r>
            <w:r>
              <w:rPr>
                <w:noProof/>
                <w:webHidden/>
              </w:rPr>
              <w:t>8</w:t>
            </w:r>
            <w:r>
              <w:rPr>
                <w:noProof/>
                <w:webHidden/>
              </w:rPr>
              <w:fldChar w:fldCharType="end"/>
            </w:r>
          </w:hyperlink>
        </w:p>
        <w:p w14:paraId="0C06F42C" w14:textId="0292A7CD" w:rsidR="007723B1" w:rsidRDefault="007723B1">
          <w:pPr>
            <w:pStyle w:val="Verzeichnis1"/>
            <w:tabs>
              <w:tab w:val="right" w:leader="dot" w:pos="9062"/>
            </w:tabs>
            <w:rPr>
              <w:noProof/>
              <w:sz w:val="22"/>
              <w:szCs w:val="22"/>
            </w:rPr>
          </w:pPr>
          <w:hyperlink w:anchor="_Toc128379372" w:history="1">
            <w:r w:rsidRPr="00245226">
              <w:rPr>
                <w:rStyle w:val="Hyperlink"/>
                <w:noProof/>
              </w:rPr>
              <w:t>Das letzte Ziel</w:t>
            </w:r>
            <w:r>
              <w:rPr>
                <w:noProof/>
                <w:webHidden/>
              </w:rPr>
              <w:tab/>
            </w:r>
            <w:r>
              <w:rPr>
                <w:noProof/>
                <w:webHidden/>
              </w:rPr>
              <w:fldChar w:fldCharType="begin"/>
            </w:r>
            <w:r>
              <w:rPr>
                <w:noProof/>
                <w:webHidden/>
              </w:rPr>
              <w:instrText xml:space="preserve"> PAGEREF _Toc128379372 \h </w:instrText>
            </w:r>
            <w:r>
              <w:rPr>
                <w:noProof/>
                <w:webHidden/>
              </w:rPr>
            </w:r>
            <w:r>
              <w:rPr>
                <w:noProof/>
                <w:webHidden/>
              </w:rPr>
              <w:fldChar w:fldCharType="separate"/>
            </w:r>
            <w:r>
              <w:rPr>
                <w:noProof/>
                <w:webHidden/>
              </w:rPr>
              <w:t>8</w:t>
            </w:r>
            <w:r>
              <w:rPr>
                <w:noProof/>
                <w:webHidden/>
              </w:rPr>
              <w:fldChar w:fldCharType="end"/>
            </w:r>
          </w:hyperlink>
        </w:p>
        <w:p w14:paraId="01D1FD07" w14:textId="1883A82D" w:rsidR="007723B1" w:rsidRDefault="007723B1">
          <w:pPr>
            <w:pStyle w:val="Verzeichnis2"/>
            <w:rPr>
              <w:noProof/>
              <w:sz w:val="22"/>
              <w:szCs w:val="22"/>
            </w:rPr>
          </w:pPr>
          <w:hyperlink w:anchor="_Toc128379373" w:history="1">
            <w:r w:rsidRPr="00245226">
              <w:rPr>
                <w:rStyle w:val="Hyperlink"/>
                <w:noProof/>
              </w:rPr>
              <w:t>Lösung</w:t>
            </w:r>
            <w:r>
              <w:rPr>
                <w:noProof/>
                <w:webHidden/>
              </w:rPr>
              <w:tab/>
            </w:r>
            <w:r>
              <w:rPr>
                <w:noProof/>
                <w:webHidden/>
              </w:rPr>
              <w:fldChar w:fldCharType="begin"/>
            </w:r>
            <w:r>
              <w:rPr>
                <w:noProof/>
                <w:webHidden/>
              </w:rPr>
              <w:instrText xml:space="preserve"> PAGEREF _Toc128379373 \h </w:instrText>
            </w:r>
            <w:r>
              <w:rPr>
                <w:noProof/>
                <w:webHidden/>
              </w:rPr>
            </w:r>
            <w:r>
              <w:rPr>
                <w:noProof/>
                <w:webHidden/>
              </w:rPr>
              <w:fldChar w:fldCharType="separate"/>
            </w:r>
            <w:r>
              <w:rPr>
                <w:noProof/>
                <w:webHidden/>
              </w:rPr>
              <w:t>8</w:t>
            </w:r>
            <w:r>
              <w:rPr>
                <w:noProof/>
                <w:webHidden/>
              </w:rPr>
              <w:fldChar w:fldCharType="end"/>
            </w:r>
          </w:hyperlink>
        </w:p>
        <w:p w14:paraId="6FE49C21" w14:textId="3212EB53" w:rsidR="007723B1" w:rsidRDefault="007723B1">
          <w:pPr>
            <w:pStyle w:val="Verzeichnis1"/>
            <w:tabs>
              <w:tab w:val="right" w:leader="dot" w:pos="9062"/>
            </w:tabs>
            <w:rPr>
              <w:noProof/>
              <w:sz w:val="22"/>
              <w:szCs w:val="22"/>
            </w:rPr>
          </w:pPr>
          <w:hyperlink w:anchor="_Toc128379374" w:history="1">
            <w:r w:rsidRPr="00245226">
              <w:rPr>
                <w:rStyle w:val="Hyperlink"/>
                <w:noProof/>
              </w:rPr>
              <w:t>Bin ich nun fertig?</w:t>
            </w:r>
            <w:r>
              <w:rPr>
                <w:noProof/>
                <w:webHidden/>
              </w:rPr>
              <w:tab/>
            </w:r>
            <w:r>
              <w:rPr>
                <w:noProof/>
                <w:webHidden/>
              </w:rPr>
              <w:fldChar w:fldCharType="begin"/>
            </w:r>
            <w:r>
              <w:rPr>
                <w:noProof/>
                <w:webHidden/>
              </w:rPr>
              <w:instrText xml:space="preserve"> PAGEREF _Toc128379374 \h </w:instrText>
            </w:r>
            <w:r>
              <w:rPr>
                <w:noProof/>
                <w:webHidden/>
              </w:rPr>
            </w:r>
            <w:r>
              <w:rPr>
                <w:noProof/>
                <w:webHidden/>
              </w:rPr>
              <w:fldChar w:fldCharType="separate"/>
            </w:r>
            <w:r>
              <w:rPr>
                <w:noProof/>
                <w:webHidden/>
              </w:rPr>
              <w:t>8</w:t>
            </w:r>
            <w:r>
              <w:rPr>
                <w:noProof/>
                <w:webHidden/>
              </w:rPr>
              <w:fldChar w:fldCharType="end"/>
            </w:r>
          </w:hyperlink>
        </w:p>
        <w:p w14:paraId="30468CBC" w14:textId="6A513912" w:rsidR="007723B1" w:rsidRDefault="007723B1">
          <w:pPr>
            <w:pStyle w:val="Verzeichnis1"/>
            <w:tabs>
              <w:tab w:val="right" w:leader="dot" w:pos="9062"/>
            </w:tabs>
            <w:rPr>
              <w:noProof/>
              <w:sz w:val="22"/>
              <w:szCs w:val="22"/>
            </w:rPr>
          </w:pPr>
          <w:hyperlink w:anchor="_Toc128379375" w:history="1">
            <w:r w:rsidRPr="00245226">
              <w:rPr>
                <w:rStyle w:val="Hyperlink"/>
                <w:noProof/>
              </w:rPr>
              <w:t>Fazit</w:t>
            </w:r>
            <w:r>
              <w:rPr>
                <w:noProof/>
                <w:webHidden/>
              </w:rPr>
              <w:tab/>
            </w:r>
            <w:r>
              <w:rPr>
                <w:noProof/>
                <w:webHidden/>
              </w:rPr>
              <w:fldChar w:fldCharType="begin"/>
            </w:r>
            <w:r>
              <w:rPr>
                <w:noProof/>
                <w:webHidden/>
              </w:rPr>
              <w:instrText xml:space="preserve"> PAGEREF _Toc128379375 \h </w:instrText>
            </w:r>
            <w:r>
              <w:rPr>
                <w:noProof/>
                <w:webHidden/>
              </w:rPr>
            </w:r>
            <w:r>
              <w:rPr>
                <w:noProof/>
                <w:webHidden/>
              </w:rPr>
              <w:fldChar w:fldCharType="separate"/>
            </w:r>
            <w:r>
              <w:rPr>
                <w:noProof/>
                <w:webHidden/>
              </w:rPr>
              <w:t>8</w:t>
            </w:r>
            <w:r>
              <w:rPr>
                <w:noProof/>
                <w:webHidden/>
              </w:rPr>
              <w:fldChar w:fldCharType="end"/>
            </w:r>
          </w:hyperlink>
        </w:p>
        <w:p w14:paraId="3885C3C6" w14:textId="1D91E4B0" w:rsidR="071AA1A5" w:rsidRDefault="071AA1A5" w:rsidP="071AA1A5">
          <w:pPr>
            <w:pStyle w:val="Verzeichnis1"/>
            <w:tabs>
              <w:tab w:val="right" w:leader="dot" w:pos="9060"/>
            </w:tabs>
            <w:rPr>
              <w:rStyle w:val="Hyperlink"/>
            </w:rPr>
          </w:pPr>
          <w:r>
            <w:fldChar w:fldCharType="end"/>
          </w:r>
        </w:p>
      </w:sdtContent>
    </w:sdt>
    <w:p w14:paraId="5CE7DEE0" w14:textId="77777777" w:rsidR="00A24300" w:rsidRDefault="00A24300"/>
    <w:p w14:paraId="060326D3" w14:textId="474DF42B" w:rsidR="00A24300" w:rsidRDefault="00A24300" w:rsidP="02DDCA16">
      <w:pPr>
        <w:pStyle w:val="Titel"/>
      </w:pPr>
      <w:r>
        <w:br w:type="page"/>
      </w:r>
      <w:r w:rsidR="62A047AA">
        <w:lastRenderedPageBreak/>
        <w:t>Einleitung</w:t>
      </w:r>
    </w:p>
    <w:p w14:paraId="1981FC29" w14:textId="059D46AA" w:rsidR="62A047AA" w:rsidRDefault="62A047AA" w:rsidP="02DDCA16">
      <w:r>
        <w:t xml:space="preserve">Sportferien sind angekommen und innerhalb von 8 Tagen starte ich ein Projekt. In diesem Projekt geht es darum, einen </w:t>
      </w:r>
      <w:proofErr w:type="spellStart"/>
      <w:r>
        <w:t>BadUSB</w:t>
      </w:r>
      <w:proofErr w:type="spellEnd"/>
      <w:r>
        <w:t xml:space="preserve"> selbst von Grund auf zu erstellen. Zur Verfügung habe ich ein Gerät namens Flipper Zero. Dieses Gerät soll mir helfen beim Konfigurieren des USBs und bei der Ausführung.</w:t>
      </w:r>
    </w:p>
    <w:p w14:paraId="5CB9FF29" w14:textId="224FF7D9" w:rsidR="62A047AA" w:rsidRDefault="62A047AA" w:rsidP="02DDCA16">
      <w:pPr>
        <w:pStyle w:val="berschrift1"/>
      </w:pPr>
      <w:bookmarkStart w:id="0" w:name="_Toc128379358"/>
      <w:r>
        <w:t>Erste Schritte</w:t>
      </w:r>
      <w:bookmarkEnd w:id="0"/>
    </w:p>
    <w:p w14:paraId="6A50F20A" w14:textId="44E76398" w:rsidR="62A047AA" w:rsidRDefault="62A047AA" w:rsidP="02DDCA16">
      <w:r>
        <w:t xml:space="preserve">Als erstes muss ich den Flipper </w:t>
      </w:r>
      <w:proofErr w:type="spellStart"/>
      <w:r>
        <w:t>reseten</w:t>
      </w:r>
      <w:proofErr w:type="spellEnd"/>
      <w:r>
        <w:t>, damit dieser wie neu ist und keine Konfigurationen von früher hat. Unter Settings-&gt; Storage-&gt; Factory-</w:t>
      </w:r>
      <w:proofErr w:type="spellStart"/>
      <w:r>
        <w:t>Reset</w:t>
      </w:r>
      <w:proofErr w:type="spellEnd"/>
      <w:r>
        <w:t xml:space="preserve"> habe ich das Gerät zurückgesetzt. Jetzt muss ich </w:t>
      </w:r>
      <w:proofErr w:type="spellStart"/>
      <w:r>
        <w:t>nurnoch</w:t>
      </w:r>
      <w:proofErr w:type="spellEnd"/>
      <w:r>
        <w:t xml:space="preserve"> die neue Firmware updaten. Mit der Applikation </w:t>
      </w:r>
      <w:proofErr w:type="spellStart"/>
      <w:r>
        <w:t>qFlipper</w:t>
      </w:r>
      <w:proofErr w:type="spellEnd"/>
      <w:r>
        <w:t xml:space="preserve"> kann ich per GUI das Firmware Update durchführen.</w:t>
      </w:r>
    </w:p>
    <w:p w14:paraId="33313A9D" w14:textId="75241B41" w:rsidR="62A047AA" w:rsidRDefault="62A047AA" w:rsidP="02DDCA16">
      <w:pPr>
        <w:pStyle w:val="berschrift2"/>
      </w:pPr>
      <w:bookmarkStart w:id="1" w:name="_Toc128379359"/>
      <w:r>
        <w:t>Los geht’s</w:t>
      </w:r>
      <w:bookmarkEnd w:id="1"/>
    </w:p>
    <w:p w14:paraId="010231DF" w14:textId="580BA0F0" w:rsidR="62A047AA" w:rsidRDefault="62A047AA" w:rsidP="02DDCA16">
      <w:r>
        <w:t xml:space="preserve">Als erstes wollte ich ein </w:t>
      </w:r>
      <w:proofErr w:type="spellStart"/>
      <w:r>
        <w:t>Script</w:t>
      </w:r>
      <w:proofErr w:type="spellEnd"/>
      <w:r>
        <w:t xml:space="preserve"> schreiben, welches schnell geht und einfach zu testen ist. Ich habe mich für ein </w:t>
      </w:r>
      <w:proofErr w:type="spellStart"/>
      <w:r>
        <w:t>Script</w:t>
      </w:r>
      <w:proofErr w:type="spellEnd"/>
      <w:r>
        <w:t xml:space="preserve"> entschieden, welches direkt ein </w:t>
      </w:r>
      <w:proofErr w:type="spellStart"/>
      <w:r>
        <w:t>Youtube</w:t>
      </w:r>
      <w:proofErr w:type="spellEnd"/>
      <w:r>
        <w:t xml:space="preserve"> Video abspielt. Zuerst musste ich sehr viel Google benutzen, da ich keinen Plan hatte wie das funktioniert. Sehr schnell bin ich auf die Übersicht der Sprache gekommen. Ich habe direkt angefangen zu testen und mithilfe eines Scripts online habe ich meinen ersten Test durchgeführt. Der Test ist gescheitert und ich musste herausfinden warum. Das Problem war, dass </w:t>
      </w:r>
      <w:r w:rsidR="002C340D">
        <w:t>Gerät,</w:t>
      </w:r>
      <w:r>
        <w:t xml:space="preserve"> welches ich benutze «Flipper Zero» unterstützt nur das </w:t>
      </w:r>
      <w:proofErr w:type="gramStart"/>
      <w:r>
        <w:t>US Tastaturlayout</w:t>
      </w:r>
      <w:proofErr w:type="gramEnd"/>
      <w:r>
        <w:t xml:space="preserve"> was heisst, alle Y werden zu Z etc. Ich habe danach ein Python </w:t>
      </w:r>
      <w:proofErr w:type="spellStart"/>
      <w:r>
        <w:t>Script</w:t>
      </w:r>
      <w:proofErr w:type="spellEnd"/>
      <w:r>
        <w:t xml:space="preserve"> </w:t>
      </w:r>
      <w:r w:rsidR="002C340D">
        <w:t>benutzt,</w:t>
      </w:r>
      <w:r>
        <w:t xml:space="preserve"> welches die Zeichen umwandelt und somit hat der </w:t>
      </w:r>
      <w:proofErr w:type="spellStart"/>
      <w:r>
        <w:t>Youtube</w:t>
      </w:r>
      <w:proofErr w:type="spellEnd"/>
      <w:r>
        <w:t xml:space="preserve"> Link etwa so ausgesehen. </w:t>
      </w:r>
    </w:p>
    <w:p w14:paraId="5AB131D5" w14:textId="49BF7693" w:rsidR="62A047AA" w:rsidRDefault="62A047AA" w:rsidP="02DDCA16">
      <w:r>
        <w:t xml:space="preserve">«https&gt;&amp;&amp;www.zoutube.com&amp;watch_v)dQw4w9WgXcQ </w:t>
      </w:r>
      <w:proofErr w:type="spellStart"/>
      <w:proofErr w:type="gramStart"/>
      <w:r>
        <w:t>ab?channel</w:t>
      </w:r>
      <w:proofErr w:type="spellEnd"/>
      <w:proofErr w:type="gramEnd"/>
      <w:r>
        <w:t>)</w:t>
      </w:r>
      <w:proofErr w:type="spellStart"/>
      <w:r>
        <w:t>RickAstlez</w:t>
      </w:r>
      <w:proofErr w:type="spellEnd"/>
      <w:r>
        <w:t xml:space="preserve">» </w:t>
      </w:r>
    </w:p>
    <w:p w14:paraId="45893155" w14:textId="548D33DF" w:rsidR="62A047AA" w:rsidRDefault="62A047AA" w:rsidP="02DDCA16">
      <w:r>
        <w:t xml:space="preserve">Nochmals getestet und es funktionierte. Beim zweiten Mal überraschenderweise nicht. Manchmal ging es und manchmal nicht. Ich war sehr verwirrt und ich wusste es war etwas mit dem Link. Nach vielen Tests habe ich gesehen, dass das </w:t>
      </w:r>
      <w:proofErr w:type="spellStart"/>
      <w:r>
        <w:t>Script</w:t>
      </w:r>
      <w:proofErr w:type="spellEnd"/>
      <w:r>
        <w:t xml:space="preserve"> nicht genau weiss, wo der Link startet. Rapide habe ich das US Zeichen für </w:t>
      </w:r>
      <w:proofErr w:type="spellStart"/>
      <w:r>
        <w:t>Doublequotes</w:t>
      </w:r>
      <w:proofErr w:type="spellEnd"/>
      <w:r>
        <w:t xml:space="preserve"> gesucht und es war ein «@». Somit hat der Link nun wie folgt ausgesehen.</w:t>
      </w:r>
    </w:p>
    <w:p w14:paraId="2FC5C8AA" w14:textId="5C25C3EF" w:rsidR="62A047AA" w:rsidRDefault="62A047AA" w:rsidP="02DDCA16">
      <w:r>
        <w:t xml:space="preserve">«@https&gt;&amp;&amp;www.zoutube.com&amp;watch_v)dQw4w9WgXcQ </w:t>
      </w:r>
      <w:proofErr w:type="spellStart"/>
      <w:proofErr w:type="gramStart"/>
      <w:r>
        <w:t>ab?channel</w:t>
      </w:r>
      <w:proofErr w:type="spellEnd"/>
      <w:proofErr w:type="gramEnd"/>
      <w:r>
        <w:t>)</w:t>
      </w:r>
      <w:proofErr w:type="spellStart"/>
      <w:r>
        <w:t>RickAstlez</w:t>
      </w:r>
      <w:proofErr w:type="spellEnd"/>
      <w:r>
        <w:t>@»</w:t>
      </w:r>
    </w:p>
    <w:p w14:paraId="00A0DB93" w14:textId="764C8FBA" w:rsidR="62A047AA" w:rsidRDefault="62A047AA" w:rsidP="02DDCA16">
      <w:r>
        <w:t xml:space="preserve">Hiermit funktionierte es perfekt. Schliesslich war ich so stolz auf mich, weil ich das </w:t>
      </w:r>
      <w:proofErr w:type="spellStart"/>
      <w:r>
        <w:t>Script</w:t>
      </w:r>
      <w:proofErr w:type="spellEnd"/>
      <w:r>
        <w:t xml:space="preserve"> selber umgeschrieben habe und ich mich langsam sehr gut mit der Sprache ausgekannt habe. Ich war sehr motiviert und wollte direkt weiter machen.</w:t>
      </w:r>
    </w:p>
    <w:p w14:paraId="53A0F3AB" w14:textId="45A0EAC1" w:rsidR="62A047AA" w:rsidRDefault="62A047AA" w:rsidP="02DDCA16">
      <w:pPr>
        <w:pStyle w:val="berschrift3"/>
      </w:pPr>
      <w:bookmarkStart w:id="2" w:name="_Toc128379360"/>
      <w:r>
        <w:t>Was nun?</w:t>
      </w:r>
      <w:bookmarkEnd w:id="2"/>
    </w:p>
    <w:p w14:paraId="7BF2A534" w14:textId="2A146A29" w:rsidR="62A047AA" w:rsidRDefault="62A047AA" w:rsidP="02DDCA16">
      <w:r>
        <w:t xml:space="preserve">Nachdem mein erstes </w:t>
      </w:r>
      <w:proofErr w:type="spellStart"/>
      <w:r>
        <w:t>Script</w:t>
      </w:r>
      <w:proofErr w:type="spellEnd"/>
      <w:r>
        <w:t xml:space="preserve"> funktioniert hat, wusste ich nicht mehr weiter. Ich hatte Ideen aber keinen Plan mit welcher ich starten wollte. Mir war bewusst ich kenne mich langsam gut aus, also habe ich mich für ein </w:t>
      </w:r>
      <w:proofErr w:type="spellStart"/>
      <w:r>
        <w:t>Script</w:t>
      </w:r>
      <w:proofErr w:type="spellEnd"/>
      <w:r>
        <w:t xml:space="preserve"> entschieden, welches alle WLAN-Passwörter des Gerätes holt. </w:t>
      </w:r>
    </w:p>
    <w:p w14:paraId="045340EF" w14:textId="108BD5C2" w:rsidR="62A047AA" w:rsidRDefault="62A047AA" w:rsidP="02DDCA16">
      <w:pPr>
        <w:pStyle w:val="berschrift1"/>
      </w:pPr>
      <w:bookmarkStart w:id="3" w:name="_Toc128379361"/>
      <w:r>
        <w:t xml:space="preserve">Das zweite </w:t>
      </w:r>
      <w:proofErr w:type="spellStart"/>
      <w:r>
        <w:t>Script</w:t>
      </w:r>
      <w:bookmarkEnd w:id="3"/>
      <w:proofErr w:type="spellEnd"/>
    </w:p>
    <w:p w14:paraId="51339964" w14:textId="5D510EDE" w:rsidR="62A047AA" w:rsidRDefault="62A047AA" w:rsidP="02DDCA16">
      <w:r>
        <w:t xml:space="preserve">Mit ein wenig Recherche habe ich die richtigen Schritte gefunden und das </w:t>
      </w:r>
      <w:proofErr w:type="spellStart"/>
      <w:r>
        <w:t>Script</w:t>
      </w:r>
      <w:proofErr w:type="spellEnd"/>
      <w:r>
        <w:t xml:space="preserve"> hat alle Passwörter in Files aufgeschrieben. Ich war aber nicht zufrieden. Die Files wurden auf demselben Gerät gespeichert und dies hat mich sehr gestört, weil die Passwörter auf dem anderen Gerät mir nichts bringen. Selbst bin ich auf die Idee gekommen und habe meine externe Disk mit dem Laufwerkbuchstaben W benennt. Das ist wichtig, weil der Pfad fest sein muss und da der Laufwerkbuchstabe W nie benutzt wird, habe ich diesen gewählt. Daraufhin habe ich den Befehl abgeändert und gesagt, die Files sollen auf meine externe Disk gespeichert werden. Getestet und es hat perfekt funktioniert. Je mehr ich gemacht habe desto mehr Motivation habe ich bekommen. Ich konnte schon Passwörter stehlen.</w:t>
      </w:r>
    </w:p>
    <w:p w14:paraId="41E6A92D" w14:textId="3E45393C" w:rsidR="02DDCA16" w:rsidRDefault="02DDCA16">
      <w:r>
        <w:br w:type="page"/>
      </w:r>
    </w:p>
    <w:p w14:paraId="5A35F2F1" w14:textId="44351BF7" w:rsidR="30A147C3" w:rsidRDefault="30A147C3" w:rsidP="02DDCA16">
      <w:pPr>
        <w:pStyle w:val="berschrift1"/>
      </w:pPr>
      <w:bookmarkStart w:id="4" w:name="_Toc128379362"/>
      <w:r>
        <w:lastRenderedPageBreak/>
        <w:t>Jetzt wird es interessant</w:t>
      </w:r>
      <w:bookmarkEnd w:id="4"/>
    </w:p>
    <w:p w14:paraId="2D413E96" w14:textId="363034B3" w:rsidR="30A147C3" w:rsidRDefault="30A147C3" w:rsidP="02DDCA16">
      <w:pPr>
        <w:pStyle w:val="MeinText"/>
      </w:pPr>
      <w:r>
        <w:t xml:space="preserve">Nach vielen weiteren Scripts habe ich herausgefunden, wie ich mir Dateien mithilfe eines </w:t>
      </w:r>
      <w:proofErr w:type="spellStart"/>
      <w:r>
        <w:t>Discord</w:t>
      </w:r>
      <w:proofErr w:type="spellEnd"/>
      <w:r>
        <w:t xml:space="preserve"> Bots zusenden kann. Daraufhin habe ich lange an einem Keylogger g</w:t>
      </w:r>
      <w:r w:rsidR="717F60CD">
        <w:t xml:space="preserve">earbeitet und nach einigen Tagen habe ich diesen auch zum Funktionieren gebracht. Das grösste Problem bestand darin, mir die Daten zuzusenden. Bei diesem </w:t>
      </w:r>
      <w:proofErr w:type="spellStart"/>
      <w:r w:rsidR="717F60CD">
        <w:t>Script</w:t>
      </w:r>
      <w:proofErr w:type="spellEnd"/>
      <w:r w:rsidR="717F60CD">
        <w:t xml:space="preserve"> konnte in den </w:t>
      </w:r>
      <w:proofErr w:type="spellStart"/>
      <w:r w:rsidR="717F60CD">
        <w:t>Discord</w:t>
      </w:r>
      <w:proofErr w:type="spellEnd"/>
      <w:r w:rsidR="717F60CD">
        <w:t xml:space="preserve"> Bot nicht anwenden, weil es nicht funktioniert hat. </w:t>
      </w:r>
      <w:r w:rsidR="09102234">
        <w:t xml:space="preserve"> Ich habe lange überlegt und bin auf die Idee gekommen einen Webserver zu machen und somit die Daten dort hoch</w:t>
      </w:r>
      <w:r w:rsidR="686294CC">
        <w:t>zuladen.</w:t>
      </w:r>
    </w:p>
    <w:p w14:paraId="5B739774" w14:textId="5B4FDFE3" w:rsidR="686294CC" w:rsidRDefault="686294CC" w:rsidP="02DDCA16">
      <w:pPr>
        <w:pStyle w:val="berschrift2"/>
      </w:pPr>
      <w:bookmarkStart w:id="5" w:name="_Toc128379363"/>
      <w:r>
        <w:t>Webserver</w:t>
      </w:r>
      <w:bookmarkEnd w:id="5"/>
    </w:p>
    <w:p w14:paraId="1E09BD5E" w14:textId="561ACC79" w:rsidR="686294CC" w:rsidRDefault="686294CC" w:rsidP="02DDCA16">
      <w:pPr>
        <w:pStyle w:val="MeinText"/>
      </w:pPr>
      <w:r>
        <w:t xml:space="preserve">Nach wenigen Minuten hatte ich schon meine Lösung für den Webserver. Mithilfe von Python habe ich einen Upload Server gestartet. Jetzt musste ich </w:t>
      </w:r>
      <w:r w:rsidR="66AD9315">
        <w:t>nur noch</w:t>
      </w:r>
      <w:r>
        <w:t xml:space="preserve"> ein weiteres </w:t>
      </w:r>
      <w:proofErr w:type="spellStart"/>
      <w:r>
        <w:t>Script</w:t>
      </w:r>
      <w:proofErr w:type="spellEnd"/>
      <w:r>
        <w:t xml:space="preserve"> hinzufügen, welches die Datei auf meinen Server hochlädt, somit kann ich sie auf meinem G</w:t>
      </w:r>
      <w:r w:rsidR="0487D46E">
        <w:t xml:space="preserve">erät herunterladen. </w:t>
      </w:r>
    </w:p>
    <w:p w14:paraId="17C2EFD5" w14:textId="74F80FD8" w:rsidR="309A3F07" w:rsidRDefault="309A3F07" w:rsidP="02DDCA16">
      <w:pPr>
        <w:pStyle w:val="berschrift3"/>
      </w:pPr>
      <w:bookmarkStart w:id="6" w:name="_Toc128379364"/>
      <w:r>
        <w:t>Das Ergebnis</w:t>
      </w:r>
      <w:bookmarkEnd w:id="6"/>
    </w:p>
    <w:p w14:paraId="7C3385CA" w14:textId="24FCE8C8" w:rsidR="12A2E73D" w:rsidRDefault="12A2E73D" w:rsidP="02DDCA16">
      <w:pPr>
        <w:pStyle w:val="MeinText"/>
      </w:pPr>
      <w:r>
        <w:t xml:space="preserve">Einige Stunden später hat das </w:t>
      </w:r>
      <w:r w:rsidR="04A4EAE0">
        <w:t>Ganze</w:t>
      </w:r>
      <w:r>
        <w:t xml:space="preserve"> dann auch schon funktioniert. Ich hatte ein </w:t>
      </w:r>
      <w:proofErr w:type="spellStart"/>
      <w:proofErr w:type="gramStart"/>
      <w:r>
        <w:t>Script</w:t>
      </w:r>
      <w:proofErr w:type="spellEnd"/>
      <w:proofErr w:type="gramEnd"/>
      <w:r>
        <w:t xml:space="preserve"> welches alle Tasten aufnimmt und in ein File schreibt. Dieses </w:t>
      </w:r>
      <w:proofErr w:type="spellStart"/>
      <w:r>
        <w:t>Script</w:t>
      </w:r>
      <w:proofErr w:type="spellEnd"/>
      <w:r>
        <w:t xml:space="preserve"> läuft unsichtbar im Hintergrund. Danach hatte ich </w:t>
      </w:r>
      <w:r w:rsidR="7E3E547B">
        <w:t xml:space="preserve">ein </w:t>
      </w:r>
      <w:proofErr w:type="spellStart"/>
      <w:proofErr w:type="gramStart"/>
      <w:r w:rsidR="7E3E547B">
        <w:t>Script</w:t>
      </w:r>
      <w:proofErr w:type="spellEnd"/>
      <w:proofErr w:type="gramEnd"/>
      <w:r w:rsidR="7E3E547B">
        <w:t xml:space="preserve"> mit welchem ich dieses File hochladen kann auf meinem Server.</w:t>
      </w:r>
    </w:p>
    <w:p w14:paraId="43C7C991" w14:textId="228DE663" w:rsidR="4349D011" w:rsidRDefault="4349D011" w:rsidP="02DDCA16">
      <w:pPr>
        <w:pStyle w:val="berschrift1"/>
      </w:pPr>
      <w:bookmarkStart w:id="7" w:name="_Toc128379365"/>
      <w:r>
        <w:t>Ein grosses Problem</w:t>
      </w:r>
      <w:bookmarkEnd w:id="7"/>
    </w:p>
    <w:p w14:paraId="2D64B48A" w14:textId="621A1AAB" w:rsidR="4349D011" w:rsidRDefault="4349D011" w:rsidP="02DDCA16">
      <w:pPr>
        <w:pStyle w:val="MeinText"/>
      </w:pPr>
      <w:r>
        <w:t>Für alle Scripts muss das Gerät entsperrt sein. Dies hat mir nicht gefallen. Was will ich mit diesen Scripts, wenn ich sie nicht einsetzen kann, weil mir das Windowspasswort fehlt. Der Keylogger funktioniert ebenfalls nur im entsperrten zusta</w:t>
      </w:r>
      <w:r w:rsidR="4E9196D1">
        <w:t xml:space="preserve">nd, sobald das Gerät gesperrt ist, dann nimmt er die eingegebenen Tasten nicht auf. </w:t>
      </w:r>
    </w:p>
    <w:p w14:paraId="3E6517FF" w14:textId="30F3E872" w:rsidR="4E9196D1" w:rsidRDefault="4E9196D1" w:rsidP="02DDCA16">
      <w:pPr>
        <w:pStyle w:val="berschrift1"/>
      </w:pPr>
      <w:bookmarkStart w:id="8" w:name="_Toc128379366"/>
      <w:r>
        <w:t xml:space="preserve">Das erste grosse </w:t>
      </w:r>
      <w:proofErr w:type="spellStart"/>
      <w:r>
        <w:t>Script</w:t>
      </w:r>
      <w:bookmarkEnd w:id="8"/>
      <w:proofErr w:type="spellEnd"/>
    </w:p>
    <w:p w14:paraId="42AD7643" w14:textId="405017CB" w:rsidR="4E9196D1" w:rsidRDefault="4E9196D1" w:rsidP="02DDCA16">
      <w:pPr>
        <w:pStyle w:val="MeinText"/>
      </w:pPr>
      <w:r>
        <w:t xml:space="preserve">Auf der Suche nach einer Lösung bin ich auf ein </w:t>
      </w:r>
      <w:proofErr w:type="spellStart"/>
      <w:r>
        <w:t>Script</w:t>
      </w:r>
      <w:proofErr w:type="spellEnd"/>
      <w:r>
        <w:t xml:space="preserve"> gestossen, welches das CMD im gesperrten Zustand starten soll. Rapide habe ich das getestet und es funktioniert wirklich. Ich habe es geschafft. </w:t>
      </w:r>
      <w:r w:rsidR="139D1267">
        <w:t xml:space="preserve">Einmal ist das Gerät </w:t>
      </w:r>
      <w:r w:rsidR="5E8AF23E">
        <w:t>entsperrt und</w:t>
      </w:r>
      <w:r w:rsidR="139D1267">
        <w:t xml:space="preserve"> ich lasse mein </w:t>
      </w:r>
      <w:proofErr w:type="spellStart"/>
      <w:r w:rsidR="139D1267">
        <w:t>Script</w:t>
      </w:r>
      <w:proofErr w:type="spellEnd"/>
      <w:r w:rsidR="139D1267">
        <w:t xml:space="preserve"> darauf laufen und schon kann ich auch im gesperrten Zustand darauf </w:t>
      </w:r>
      <w:r w:rsidR="22AA6008">
        <w:t>zugreifen</w:t>
      </w:r>
      <w:r w:rsidR="139D1267">
        <w:t>. Ich war jedoch nicht zu</w:t>
      </w:r>
      <w:r w:rsidR="55D81233">
        <w:t xml:space="preserve">frieden. </w:t>
      </w:r>
      <w:r w:rsidR="2BBEB85A">
        <w:t>Immer noch</w:t>
      </w:r>
      <w:r w:rsidR="55D81233">
        <w:t xml:space="preserve"> musste das Gerät zuerst entsperrt sein. </w:t>
      </w:r>
    </w:p>
    <w:p w14:paraId="6C5BBB0B" w14:textId="3877CF76" w:rsidR="02DDCA16" w:rsidRDefault="02DDCA16">
      <w:r>
        <w:br w:type="page"/>
      </w:r>
    </w:p>
    <w:p w14:paraId="28D04566" w14:textId="42E5E53F" w:rsidR="02DDCA16" w:rsidRDefault="02DDCA16" w:rsidP="02DDCA16">
      <w:pPr>
        <w:pStyle w:val="MeinText"/>
      </w:pPr>
    </w:p>
    <w:p w14:paraId="5F49BD55" w14:textId="7B720C4A" w:rsidR="16C9410C" w:rsidRDefault="16C9410C" w:rsidP="02DDCA16">
      <w:pPr>
        <w:pStyle w:val="berschrift2"/>
      </w:pPr>
      <w:bookmarkStart w:id="9" w:name="_Toc128379367"/>
      <w:r>
        <w:t>Auf der Suche nach einer Lösung</w:t>
      </w:r>
      <w:bookmarkEnd w:id="9"/>
    </w:p>
    <w:p w14:paraId="12382548" w14:textId="29904E8B" w:rsidR="16C9410C" w:rsidRDefault="16C9410C" w:rsidP="02DDCA16">
      <w:pPr>
        <w:pStyle w:val="MeinText"/>
      </w:pPr>
      <w:r>
        <w:t xml:space="preserve">Nach vielem recherchieren bin ich auf die Lösung gestossen. Mithilfe eines Bootsticks kann man das Gerät neu Booten und statt Windows neu zu installieren klickt man auf “Dieses Gerät reparieren”. Diese </w:t>
      </w:r>
      <w:r w:rsidR="2E5A0272">
        <w:t xml:space="preserve">Funktion ist da, um Fehler beim Starten zu beheben oder allgemeine Systemkonfigurationsfehler zu beheben. In den Einstellungen habe ich dann </w:t>
      </w:r>
      <w:r w:rsidR="3B272F3A">
        <w:t xml:space="preserve">einen Knop im Sperrbildschirm auf das CMD gebunden, wenn man im Sperrbildschirm auf diesen Knopf drückt, dann startet das CMD statt </w:t>
      </w:r>
      <w:r w:rsidR="466EF5FA">
        <w:t xml:space="preserve">Einstellungen für den Benutzer wie </w:t>
      </w:r>
      <w:proofErr w:type="spellStart"/>
      <w:r w:rsidR="466EF5FA">
        <w:t>z.b</w:t>
      </w:r>
      <w:proofErr w:type="spellEnd"/>
      <w:r w:rsidR="466EF5FA">
        <w:t xml:space="preserve"> Kontrast.</w:t>
      </w:r>
    </w:p>
    <w:p w14:paraId="6288D2FD" w14:textId="728B28E7" w:rsidR="5245FADE" w:rsidRDefault="5245FADE" w:rsidP="274ED9E1">
      <w:pPr>
        <w:pStyle w:val="berschrift3"/>
      </w:pPr>
      <w:bookmarkStart w:id="10" w:name="_Toc128379368"/>
      <w:r>
        <w:t>Die Lösung erklärt</w:t>
      </w:r>
      <w:bookmarkEnd w:id="10"/>
    </w:p>
    <w:p w14:paraId="00040874" w14:textId="50AE4D9A" w:rsidR="5D3CF84E" w:rsidRDefault="6F23D24B" w:rsidP="1EACF565">
      <w:pPr>
        <w:pStyle w:val="MeinText"/>
      </w:pPr>
      <w:r>
        <w:t xml:space="preserve">1.) </w:t>
      </w:r>
      <w:r w:rsidR="5D3CF84E">
        <w:t xml:space="preserve">Als erstes braucht </w:t>
      </w:r>
      <w:r w:rsidR="274ED9E1">
        <w:rPr>
          <w:noProof/>
        </w:rPr>
        <w:drawing>
          <wp:anchor distT="0" distB="0" distL="114300" distR="114300" simplePos="0" relativeHeight="251650048" behindDoc="0" locked="0" layoutInCell="1" allowOverlap="1" wp14:anchorId="0B286C26" wp14:editId="346346D8">
            <wp:simplePos x="0" y="0"/>
            <wp:positionH relativeFrom="column">
              <wp:align>right</wp:align>
            </wp:positionH>
            <wp:positionV relativeFrom="paragraph">
              <wp:posOffset>0</wp:posOffset>
            </wp:positionV>
            <wp:extent cx="2222500" cy="1666875"/>
            <wp:effectExtent l="0" t="0" r="0" b="0"/>
            <wp:wrapSquare wrapText="bothSides"/>
            <wp:docPr id="98929649" name="Grafik 9892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2500" cy="1666875"/>
                    </a:xfrm>
                    <a:prstGeom prst="rect">
                      <a:avLst/>
                    </a:prstGeom>
                  </pic:spPr>
                </pic:pic>
              </a:graphicData>
            </a:graphic>
            <wp14:sizeRelH relativeFrom="page">
              <wp14:pctWidth>0</wp14:pctWidth>
            </wp14:sizeRelH>
            <wp14:sizeRelV relativeFrom="page">
              <wp14:pctHeight>0</wp14:pctHeight>
            </wp14:sizeRelV>
          </wp:anchor>
        </w:drawing>
      </w:r>
      <w:r w:rsidR="5D3CF84E">
        <w:t xml:space="preserve">man einen </w:t>
      </w:r>
      <w:r w:rsidR="00DDB3FD">
        <w:t>USB-Stick,</w:t>
      </w:r>
      <w:r w:rsidR="5D3CF84E">
        <w:t xml:space="preserve"> von dem man Booten kann. Diesen steck man in den PC und startet ihn neu. Beim Neustart drückt man ganz oft </w:t>
      </w:r>
      <w:r w:rsidR="30B538EB">
        <w:t>F12,</w:t>
      </w:r>
      <w:r w:rsidR="5D3CF84E">
        <w:t xml:space="preserve"> bis man in das Boot </w:t>
      </w:r>
      <w:r w:rsidR="7D6C5062">
        <w:t>Menü</w:t>
      </w:r>
      <w:r w:rsidR="5D3CF84E">
        <w:t xml:space="preserve"> kommt.</w:t>
      </w:r>
      <w:r w:rsidR="2AD2D4A9">
        <w:t xml:space="preserve"> Daraufhin wählt man seinen Stick aus, somit </w:t>
      </w:r>
      <w:proofErr w:type="spellStart"/>
      <w:r w:rsidR="2AD2D4A9">
        <w:t>Booted</w:t>
      </w:r>
      <w:proofErr w:type="spellEnd"/>
      <w:r w:rsidR="2AD2D4A9">
        <w:t xml:space="preserve"> man jetzt Windows neu.</w:t>
      </w:r>
    </w:p>
    <w:p w14:paraId="4D01054F" w14:textId="77777777" w:rsidR="002C340D" w:rsidRDefault="002C340D" w:rsidP="274ED9E1"/>
    <w:p w14:paraId="0CE891A1" w14:textId="77777777" w:rsidR="002C340D" w:rsidRDefault="002C340D" w:rsidP="274ED9E1"/>
    <w:p w14:paraId="752C22A6" w14:textId="77777777" w:rsidR="002C340D" w:rsidRDefault="002C340D" w:rsidP="274ED9E1"/>
    <w:p w14:paraId="66504FAA" w14:textId="393A23F4" w:rsidR="274ED9E1" w:rsidRDefault="55132719" w:rsidP="274ED9E1">
      <w:r>
        <w:t>2.) Nun wählt man seine Sprache, Region und sein Tastaturlayout aus.</w:t>
      </w:r>
      <w:r w:rsidR="274ED9E1">
        <w:br/>
      </w:r>
      <w:r w:rsidR="1EACF565">
        <w:rPr>
          <w:noProof/>
        </w:rPr>
        <w:drawing>
          <wp:anchor distT="0" distB="0" distL="114300" distR="114300" simplePos="0" relativeHeight="251651072" behindDoc="0" locked="0" layoutInCell="1" allowOverlap="1" wp14:anchorId="74F457E2" wp14:editId="7C274AE4">
            <wp:simplePos x="0" y="0"/>
            <wp:positionH relativeFrom="column">
              <wp:align>right</wp:align>
            </wp:positionH>
            <wp:positionV relativeFrom="paragraph">
              <wp:posOffset>0</wp:posOffset>
            </wp:positionV>
            <wp:extent cx="2247900" cy="1042988"/>
            <wp:effectExtent l="0" t="0" r="0" b="0"/>
            <wp:wrapSquare wrapText="bothSides"/>
            <wp:docPr id="1891607212" name="Grafik 189160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042988"/>
                    </a:xfrm>
                    <a:prstGeom prst="rect">
                      <a:avLst/>
                    </a:prstGeom>
                  </pic:spPr>
                </pic:pic>
              </a:graphicData>
            </a:graphic>
            <wp14:sizeRelH relativeFrom="page">
              <wp14:pctWidth>0</wp14:pctWidth>
            </wp14:sizeRelH>
            <wp14:sizeRelV relativeFrom="page">
              <wp14:pctHeight>0</wp14:pctHeight>
            </wp14:sizeRelV>
          </wp:anchor>
        </w:drawing>
      </w:r>
    </w:p>
    <w:p w14:paraId="3EFE76E3" w14:textId="77777777" w:rsidR="002C340D" w:rsidRDefault="002C340D" w:rsidP="586E7086">
      <w:pPr>
        <w:pStyle w:val="MeinText"/>
      </w:pPr>
    </w:p>
    <w:p w14:paraId="4E9C9B41" w14:textId="77777777" w:rsidR="002C340D" w:rsidRDefault="002C340D" w:rsidP="586E7086">
      <w:pPr>
        <w:pStyle w:val="MeinText"/>
      </w:pPr>
    </w:p>
    <w:p w14:paraId="4271EF31" w14:textId="68FCF643" w:rsidR="274ED9E1" w:rsidRDefault="1091FE97" w:rsidP="586E7086">
      <w:pPr>
        <w:pStyle w:val="MeinText"/>
      </w:pPr>
      <w:r>
        <w:t xml:space="preserve">3.) </w:t>
      </w:r>
      <w:r w:rsidR="6FE4712F">
        <w:t xml:space="preserve">Jetzt </w:t>
      </w:r>
      <w:r w:rsidR="37F6736D">
        <w:rPr>
          <w:noProof/>
        </w:rPr>
        <w:drawing>
          <wp:anchor distT="0" distB="0" distL="114300" distR="114300" simplePos="0" relativeHeight="251652096" behindDoc="0" locked="0" layoutInCell="1" allowOverlap="1" wp14:anchorId="703D7662" wp14:editId="3622BBD0">
            <wp:simplePos x="0" y="0"/>
            <wp:positionH relativeFrom="column">
              <wp:align>right</wp:align>
            </wp:positionH>
            <wp:positionV relativeFrom="paragraph">
              <wp:posOffset>0</wp:posOffset>
            </wp:positionV>
            <wp:extent cx="2266950" cy="1700212"/>
            <wp:effectExtent l="0" t="0" r="0" b="0"/>
            <wp:wrapSquare wrapText="bothSides"/>
            <wp:docPr id="385389819" name="Grafik 38538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950" cy="1700212"/>
                    </a:xfrm>
                    <a:prstGeom prst="rect">
                      <a:avLst/>
                    </a:prstGeom>
                  </pic:spPr>
                </pic:pic>
              </a:graphicData>
            </a:graphic>
            <wp14:sizeRelH relativeFrom="page">
              <wp14:pctWidth>0</wp14:pctWidth>
            </wp14:sizeRelH>
            <wp14:sizeRelV relativeFrom="page">
              <wp14:pctHeight>0</wp14:pctHeight>
            </wp14:sizeRelV>
          </wp:anchor>
        </w:drawing>
      </w:r>
      <w:r w:rsidR="6FE4712F">
        <w:t xml:space="preserve">klickt man unten links auf </w:t>
      </w:r>
      <w:r w:rsidR="333C2AA7">
        <w:t>”</w:t>
      </w:r>
      <w:proofErr w:type="spellStart"/>
      <w:r w:rsidR="6FE4712F">
        <w:t>Computerreperaturoptionen</w:t>
      </w:r>
      <w:proofErr w:type="spellEnd"/>
      <w:r w:rsidR="2B4EEEA2">
        <w:t>”</w:t>
      </w:r>
      <w:r w:rsidR="6FE4712F">
        <w:t xml:space="preserve">, </w:t>
      </w:r>
      <w:r w:rsidR="7AF7FAB4">
        <w:t>denn</w:t>
      </w:r>
      <w:r w:rsidR="6FE4712F">
        <w:t xml:space="preserve"> wir wollen ja nicht wirklich Windows neu Booten, sonst sind unsere Daten weg.</w:t>
      </w:r>
    </w:p>
    <w:p w14:paraId="10AA76A7" w14:textId="77777777" w:rsidR="002C340D" w:rsidRDefault="002C340D" w:rsidP="37F6736D">
      <w:pPr>
        <w:pStyle w:val="MeinText"/>
      </w:pPr>
    </w:p>
    <w:p w14:paraId="0BDBA3A8" w14:textId="77777777" w:rsidR="002C340D" w:rsidRDefault="002C340D" w:rsidP="37F6736D">
      <w:pPr>
        <w:pStyle w:val="MeinText"/>
      </w:pPr>
    </w:p>
    <w:p w14:paraId="2DBB4792" w14:textId="77777777" w:rsidR="002C340D" w:rsidRDefault="002C340D" w:rsidP="37F6736D">
      <w:pPr>
        <w:pStyle w:val="MeinText"/>
      </w:pPr>
    </w:p>
    <w:p w14:paraId="3DE193D5" w14:textId="77777777" w:rsidR="002C340D" w:rsidRDefault="002C340D" w:rsidP="37F6736D">
      <w:pPr>
        <w:pStyle w:val="MeinText"/>
      </w:pPr>
    </w:p>
    <w:p w14:paraId="6A6886F7" w14:textId="11B57D05" w:rsidR="002C340D" w:rsidRDefault="002C340D" w:rsidP="37F6736D">
      <w:pPr>
        <w:pStyle w:val="MeinText"/>
      </w:pPr>
      <w:r>
        <w:rPr>
          <w:noProof/>
        </w:rPr>
        <w:drawing>
          <wp:anchor distT="0" distB="0" distL="114300" distR="114300" simplePos="0" relativeHeight="251653120" behindDoc="0" locked="0" layoutInCell="1" allowOverlap="1" wp14:anchorId="16FDD2C9" wp14:editId="7A89D8C4">
            <wp:simplePos x="0" y="0"/>
            <wp:positionH relativeFrom="margin">
              <wp:align>right</wp:align>
            </wp:positionH>
            <wp:positionV relativeFrom="paragraph">
              <wp:posOffset>192598</wp:posOffset>
            </wp:positionV>
            <wp:extent cx="2286000" cy="1714500"/>
            <wp:effectExtent l="0" t="0" r="0" b="0"/>
            <wp:wrapSquare wrapText="bothSides"/>
            <wp:docPr id="713104846" name="Grafik 71310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p>
    <w:p w14:paraId="2AB0F060" w14:textId="5FF7EC5E" w:rsidR="274ED9E1" w:rsidRDefault="22AF2465" w:rsidP="37F6736D">
      <w:pPr>
        <w:pStyle w:val="MeinText"/>
      </w:pPr>
      <w:r>
        <w:t xml:space="preserve">4.) </w:t>
      </w:r>
      <w:r w:rsidRPr="002C340D">
        <w:t>Nachdem man den dritten Schritt gemacht hat,</w:t>
      </w:r>
      <w:r w:rsidR="002C340D" w:rsidRPr="002C340D">
        <w:t xml:space="preserve"> </w:t>
      </w:r>
      <w:proofErr w:type="spellStart"/>
      <w:r w:rsidRPr="002C340D">
        <w:t>mu</w:t>
      </w:r>
      <w:r w:rsidR="002C340D">
        <w:t>ss</w:t>
      </w:r>
      <w:r w:rsidRPr="002C340D">
        <w:t>man</w:t>
      </w:r>
      <w:proofErr w:type="spellEnd"/>
      <w:r w:rsidR="002C340D" w:rsidRPr="002C340D">
        <w:t xml:space="preserve"> </w:t>
      </w:r>
      <w:r w:rsidRPr="002C340D">
        <w:t xml:space="preserve">nun </w:t>
      </w:r>
      <w:r w:rsidR="002C340D">
        <w:t>«</w:t>
      </w:r>
      <w:r w:rsidRPr="002C340D">
        <w:t>Problembehandlung</w:t>
      </w:r>
      <w:r w:rsidR="002C340D">
        <w:t xml:space="preserve">» </w:t>
      </w:r>
      <w:r w:rsidRPr="002C340D">
        <w:t>auswählen.</w:t>
      </w:r>
      <w:r w:rsidR="274ED9E1">
        <w:br/>
      </w:r>
    </w:p>
    <w:p w14:paraId="01EB30CE" w14:textId="5DAAECDA" w:rsidR="274ED9E1" w:rsidRDefault="2999ECEB" w:rsidP="37F6736D">
      <w:pPr>
        <w:pStyle w:val="MeinText"/>
      </w:pPr>
      <w:r>
        <w:lastRenderedPageBreak/>
        <w:t>5.) Wir sehen verschiedene Optionen für eine Problembehandlung, unsere ist ”Systemimagewiederherstellung”. Klicken Sie diese an.</w:t>
      </w:r>
      <w:r w:rsidR="3A7E193B">
        <w:rPr>
          <w:noProof/>
        </w:rPr>
        <w:drawing>
          <wp:anchor distT="0" distB="0" distL="114300" distR="114300" simplePos="0" relativeHeight="251654144" behindDoc="0" locked="0" layoutInCell="1" allowOverlap="1" wp14:anchorId="27DF0AC3" wp14:editId="36F43CFC">
            <wp:simplePos x="0" y="0"/>
            <wp:positionH relativeFrom="column">
              <wp:align>right</wp:align>
            </wp:positionH>
            <wp:positionV relativeFrom="paragraph">
              <wp:posOffset>0</wp:posOffset>
            </wp:positionV>
            <wp:extent cx="2320636" cy="1740477"/>
            <wp:effectExtent l="0" t="0" r="0" b="0"/>
            <wp:wrapSquare wrapText="bothSides"/>
            <wp:docPr id="1983696505" name="Grafik 198369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636" cy="1740477"/>
                    </a:xfrm>
                    <a:prstGeom prst="rect">
                      <a:avLst/>
                    </a:prstGeom>
                  </pic:spPr>
                </pic:pic>
              </a:graphicData>
            </a:graphic>
            <wp14:sizeRelH relativeFrom="page">
              <wp14:pctWidth>0</wp14:pctWidth>
            </wp14:sizeRelH>
            <wp14:sizeRelV relativeFrom="page">
              <wp14:pctHeight>0</wp14:pctHeight>
            </wp14:sizeRelV>
          </wp:anchor>
        </w:drawing>
      </w:r>
    </w:p>
    <w:p w14:paraId="6C98C0B7" w14:textId="77777777" w:rsidR="002C340D" w:rsidRDefault="002C340D" w:rsidP="000B38C3">
      <w:pPr>
        <w:pStyle w:val="MeinText"/>
      </w:pPr>
    </w:p>
    <w:p w14:paraId="3FB2E82C" w14:textId="77777777" w:rsidR="002C340D" w:rsidRDefault="002C340D" w:rsidP="000B38C3">
      <w:pPr>
        <w:pStyle w:val="MeinText"/>
      </w:pPr>
    </w:p>
    <w:p w14:paraId="01A0A969" w14:textId="77777777" w:rsidR="002C340D" w:rsidRDefault="002C340D" w:rsidP="000B38C3">
      <w:pPr>
        <w:pStyle w:val="MeinText"/>
      </w:pPr>
    </w:p>
    <w:p w14:paraId="27A04C27" w14:textId="77777777" w:rsidR="002C340D" w:rsidRDefault="002C340D" w:rsidP="000B38C3">
      <w:pPr>
        <w:pStyle w:val="MeinText"/>
      </w:pPr>
    </w:p>
    <w:p w14:paraId="5D9C4298" w14:textId="77777777" w:rsidR="002C340D" w:rsidRDefault="002C340D" w:rsidP="000B38C3">
      <w:pPr>
        <w:pStyle w:val="MeinText"/>
      </w:pPr>
    </w:p>
    <w:p w14:paraId="3FF5EE50" w14:textId="4B963C83" w:rsidR="000B38C3" w:rsidRDefault="000B38C3" w:rsidP="000B38C3">
      <w:pPr>
        <w:pStyle w:val="MeinText"/>
      </w:pPr>
      <w:r>
        <w:rPr>
          <w:noProof/>
        </w:rPr>
        <w:drawing>
          <wp:anchor distT="0" distB="0" distL="114300" distR="114300" simplePos="0" relativeHeight="251655168" behindDoc="0" locked="0" layoutInCell="1" allowOverlap="1" wp14:anchorId="37CF756F" wp14:editId="163E9579">
            <wp:simplePos x="0" y="0"/>
            <wp:positionH relativeFrom="column">
              <wp:align>right</wp:align>
            </wp:positionH>
            <wp:positionV relativeFrom="paragraph">
              <wp:posOffset>0</wp:posOffset>
            </wp:positionV>
            <wp:extent cx="2545773" cy="1909330"/>
            <wp:effectExtent l="0" t="0" r="0" b="0"/>
            <wp:wrapSquare wrapText="bothSides"/>
            <wp:docPr id="434008943" name="Grafik 43400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5773" cy="1909330"/>
                    </a:xfrm>
                    <a:prstGeom prst="rect">
                      <a:avLst/>
                    </a:prstGeom>
                  </pic:spPr>
                </pic:pic>
              </a:graphicData>
            </a:graphic>
            <wp14:sizeRelH relativeFrom="page">
              <wp14:pctWidth>0</wp14:pctWidth>
            </wp14:sizeRelH>
            <wp14:sizeRelV relativeFrom="page">
              <wp14:pctHeight>0</wp14:pctHeight>
            </wp14:sizeRelV>
          </wp:anchor>
        </w:drawing>
      </w:r>
      <w:r w:rsidR="278EA5D1">
        <w:t>6.) Bitte Wählen sie ihre Windows Version.</w:t>
      </w:r>
    </w:p>
    <w:p w14:paraId="5E9A9A3A" w14:textId="77777777" w:rsidR="002C340D" w:rsidRDefault="002C340D" w:rsidP="000B38C3">
      <w:pPr>
        <w:pStyle w:val="MeinText"/>
      </w:pPr>
    </w:p>
    <w:p w14:paraId="7887C64D" w14:textId="77777777" w:rsidR="002C340D" w:rsidRDefault="002C340D" w:rsidP="000B38C3">
      <w:pPr>
        <w:pStyle w:val="MeinText"/>
      </w:pPr>
    </w:p>
    <w:p w14:paraId="2FC0F96D" w14:textId="77777777" w:rsidR="002C340D" w:rsidRDefault="002C340D" w:rsidP="000B38C3">
      <w:pPr>
        <w:pStyle w:val="MeinText"/>
      </w:pPr>
    </w:p>
    <w:p w14:paraId="04892B34" w14:textId="77777777" w:rsidR="002C340D" w:rsidRDefault="002C340D" w:rsidP="000B38C3">
      <w:pPr>
        <w:pStyle w:val="MeinText"/>
      </w:pPr>
    </w:p>
    <w:p w14:paraId="655F1492" w14:textId="77777777" w:rsidR="002C340D" w:rsidRDefault="002C340D" w:rsidP="000B38C3">
      <w:pPr>
        <w:pStyle w:val="MeinText"/>
      </w:pPr>
    </w:p>
    <w:p w14:paraId="546B288E" w14:textId="77777777" w:rsidR="002C340D" w:rsidRDefault="002C340D" w:rsidP="000B38C3">
      <w:pPr>
        <w:pStyle w:val="MeinText"/>
      </w:pPr>
    </w:p>
    <w:p w14:paraId="45C598BE" w14:textId="77777777" w:rsidR="002C340D" w:rsidRDefault="002C340D" w:rsidP="000B38C3">
      <w:pPr>
        <w:pStyle w:val="MeinText"/>
      </w:pPr>
    </w:p>
    <w:p w14:paraId="53273739" w14:textId="2DFFB4BE" w:rsidR="000B38C3" w:rsidRDefault="000B38C3" w:rsidP="000B38C3">
      <w:pPr>
        <w:pStyle w:val="MeinText"/>
      </w:pPr>
      <w:r>
        <w:rPr>
          <w:noProof/>
        </w:rPr>
        <w:drawing>
          <wp:anchor distT="0" distB="0" distL="114300" distR="114300" simplePos="0" relativeHeight="251656192" behindDoc="0" locked="0" layoutInCell="1" allowOverlap="1" wp14:anchorId="1320B57C" wp14:editId="70AB5AF9">
            <wp:simplePos x="0" y="0"/>
            <wp:positionH relativeFrom="column">
              <wp:align>right</wp:align>
            </wp:positionH>
            <wp:positionV relativeFrom="paragraph">
              <wp:posOffset>0</wp:posOffset>
            </wp:positionV>
            <wp:extent cx="2571323" cy="1861704"/>
            <wp:effectExtent l="0" t="0" r="0" b="0"/>
            <wp:wrapSquare wrapText="bothSides"/>
            <wp:docPr id="643466690" name="Grafik 64346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1323" cy="1861704"/>
                    </a:xfrm>
                    <a:prstGeom prst="rect">
                      <a:avLst/>
                    </a:prstGeom>
                  </pic:spPr>
                </pic:pic>
              </a:graphicData>
            </a:graphic>
            <wp14:sizeRelH relativeFrom="page">
              <wp14:pctWidth>0</wp14:pctWidth>
            </wp14:sizeRelH>
            <wp14:sizeRelV relativeFrom="page">
              <wp14:pctHeight>0</wp14:pctHeight>
            </wp14:sizeRelV>
          </wp:anchor>
        </w:drawing>
      </w:r>
      <w:r w:rsidR="278EA5D1">
        <w:t xml:space="preserve">7.) Nachdem sie diese gewählt haben, drücken sie beim ersten Fenster </w:t>
      </w:r>
      <w:r w:rsidR="7A6BE5CC">
        <w:t>auf ”</w:t>
      </w:r>
      <w:r w:rsidR="278EA5D1">
        <w:t>Abbrechen”.</w:t>
      </w:r>
    </w:p>
    <w:p w14:paraId="51BBC60C" w14:textId="4C101190" w:rsidR="7F3AB5C6" w:rsidRDefault="7F3AB5C6" w:rsidP="7F3AB5C6">
      <w:pPr>
        <w:pStyle w:val="MeinText"/>
      </w:pPr>
    </w:p>
    <w:p w14:paraId="22DA35E6" w14:textId="77777777" w:rsidR="002C340D" w:rsidRDefault="002C340D" w:rsidP="2A10EFC5">
      <w:pPr>
        <w:pStyle w:val="MeinText"/>
      </w:pPr>
    </w:p>
    <w:p w14:paraId="7EA80DD3" w14:textId="77777777" w:rsidR="002C340D" w:rsidRDefault="002C340D" w:rsidP="2A10EFC5">
      <w:pPr>
        <w:pStyle w:val="MeinText"/>
      </w:pPr>
    </w:p>
    <w:p w14:paraId="2B630159" w14:textId="77777777" w:rsidR="002C340D" w:rsidRDefault="002C340D" w:rsidP="2A10EFC5">
      <w:pPr>
        <w:pStyle w:val="MeinText"/>
      </w:pPr>
    </w:p>
    <w:p w14:paraId="3CDF51CA" w14:textId="77777777" w:rsidR="002C340D" w:rsidRDefault="002C340D" w:rsidP="2A10EFC5">
      <w:pPr>
        <w:pStyle w:val="MeinText"/>
      </w:pPr>
    </w:p>
    <w:p w14:paraId="76F0B5BC" w14:textId="77777777" w:rsidR="002C340D" w:rsidRDefault="002C340D" w:rsidP="2A10EFC5">
      <w:pPr>
        <w:pStyle w:val="MeinText"/>
      </w:pPr>
    </w:p>
    <w:p w14:paraId="44C1A040" w14:textId="5E517B36" w:rsidR="2A10EFC5" w:rsidRDefault="2A10EFC5" w:rsidP="2A10EFC5">
      <w:pPr>
        <w:pStyle w:val="MeinText"/>
      </w:pPr>
      <w:r>
        <w:rPr>
          <w:noProof/>
        </w:rPr>
        <w:drawing>
          <wp:anchor distT="0" distB="0" distL="114300" distR="114300" simplePos="0" relativeHeight="251657216" behindDoc="0" locked="0" layoutInCell="1" allowOverlap="1" wp14:anchorId="6FDE0F28" wp14:editId="4B132682">
            <wp:simplePos x="0" y="0"/>
            <wp:positionH relativeFrom="column">
              <wp:align>right</wp:align>
            </wp:positionH>
            <wp:positionV relativeFrom="paragraph">
              <wp:posOffset>0</wp:posOffset>
            </wp:positionV>
            <wp:extent cx="2528454" cy="1896341"/>
            <wp:effectExtent l="0" t="0" r="0" b="0"/>
            <wp:wrapSquare wrapText="bothSides"/>
            <wp:docPr id="792068348" name="Grafik 79206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8454" cy="1896341"/>
                    </a:xfrm>
                    <a:prstGeom prst="rect">
                      <a:avLst/>
                    </a:prstGeom>
                  </pic:spPr>
                </pic:pic>
              </a:graphicData>
            </a:graphic>
            <wp14:sizeRelH relativeFrom="page">
              <wp14:pctWidth>0</wp14:pctWidth>
            </wp14:sizeRelH>
            <wp14:sizeRelV relativeFrom="page">
              <wp14:pctHeight>0</wp14:pctHeight>
            </wp14:sizeRelV>
          </wp:anchor>
        </w:drawing>
      </w:r>
      <w:r w:rsidR="278EA5D1">
        <w:t>8.) Beim zweiten Fenster auf ”Erweitert”.</w:t>
      </w:r>
    </w:p>
    <w:p w14:paraId="50CB6E51" w14:textId="77777777" w:rsidR="002C340D" w:rsidRDefault="002C340D" w:rsidP="7F3AB5C6">
      <w:pPr>
        <w:pStyle w:val="MeinText"/>
      </w:pPr>
    </w:p>
    <w:p w14:paraId="5DE9E3DE" w14:textId="77777777" w:rsidR="002C340D" w:rsidRDefault="002C340D" w:rsidP="7F3AB5C6">
      <w:pPr>
        <w:pStyle w:val="MeinText"/>
      </w:pPr>
    </w:p>
    <w:p w14:paraId="35A162D6" w14:textId="77777777" w:rsidR="002C340D" w:rsidRDefault="002C340D" w:rsidP="7F3AB5C6">
      <w:pPr>
        <w:pStyle w:val="MeinText"/>
      </w:pPr>
    </w:p>
    <w:p w14:paraId="69C1EC21" w14:textId="0B78D573" w:rsidR="08F05AC8" w:rsidRDefault="08F05AC8" w:rsidP="7F3AB5C6">
      <w:pPr>
        <w:pStyle w:val="MeinText"/>
      </w:pPr>
      <w:r>
        <w:lastRenderedPageBreak/>
        <w:t>9.) Daraufhin auf ”Treiber installieren” und ”ok”</w:t>
      </w:r>
      <w:r w:rsidR="7F3AB5C6">
        <w:rPr>
          <w:noProof/>
        </w:rPr>
        <w:drawing>
          <wp:anchor distT="0" distB="0" distL="114300" distR="114300" simplePos="0" relativeHeight="251658240" behindDoc="0" locked="0" layoutInCell="1" allowOverlap="1" wp14:anchorId="5946854E" wp14:editId="3D0032A6">
            <wp:simplePos x="0" y="0"/>
            <wp:positionH relativeFrom="column">
              <wp:align>right</wp:align>
            </wp:positionH>
            <wp:positionV relativeFrom="paragraph">
              <wp:posOffset>0</wp:posOffset>
            </wp:positionV>
            <wp:extent cx="3073816" cy="1752600"/>
            <wp:effectExtent l="0" t="0" r="0" b="0"/>
            <wp:wrapSquare wrapText="bothSides"/>
            <wp:docPr id="798192316" name="Grafik 79819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73816" cy="1752600"/>
                    </a:xfrm>
                    <a:prstGeom prst="rect">
                      <a:avLst/>
                    </a:prstGeom>
                  </pic:spPr>
                </pic:pic>
              </a:graphicData>
            </a:graphic>
            <wp14:sizeRelH relativeFrom="page">
              <wp14:pctWidth>0</wp14:pctWidth>
            </wp14:sizeRelH>
            <wp14:sizeRelV relativeFrom="page">
              <wp14:pctHeight>0</wp14:pctHeight>
            </wp14:sizeRelV>
          </wp:anchor>
        </w:drawing>
      </w:r>
    </w:p>
    <w:p w14:paraId="57BB4740" w14:textId="2420499D" w:rsidR="58C57DA8" w:rsidRDefault="58C57DA8" w:rsidP="58C57DA8">
      <w:pPr>
        <w:pStyle w:val="MeinText"/>
      </w:pPr>
    </w:p>
    <w:p w14:paraId="1E5CF6BC" w14:textId="77777777" w:rsidR="002C340D" w:rsidRDefault="002C340D" w:rsidP="2A10EFC5">
      <w:pPr>
        <w:pStyle w:val="MeinText"/>
      </w:pPr>
    </w:p>
    <w:p w14:paraId="0CCFA592" w14:textId="77777777" w:rsidR="002C340D" w:rsidRDefault="002C340D" w:rsidP="2A10EFC5">
      <w:pPr>
        <w:pStyle w:val="MeinText"/>
      </w:pPr>
    </w:p>
    <w:p w14:paraId="104561D6" w14:textId="77777777" w:rsidR="002C340D" w:rsidRDefault="002C340D" w:rsidP="2A10EFC5">
      <w:pPr>
        <w:pStyle w:val="MeinText"/>
      </w:pPr>
    </w:p>
    <w:p w14:paraId="7BDB44F7" w14:textId="77777777" w:rsidR="002C340D" w:rsidRDefault="002C340D" w:rsidP="2A10EFC5">
      <w:pPr>
        <w:pStyle w:val="MeinText"/>
      </w:pPr>
    </w:p>
    <w:p w14:paraId="41A945EC" w14:textId="77777777" w:rsidR="002C340D" w:rsidRDefault="002C340D" w:rsidP="2A10EFC5">
      <w:pPr>
        <w:pStyle w:val="MeinText"/>
      </w:pPr>
    </w:p>
    <w:p w14:paraId="0A0B8C14" w14:textId="25F1A08F" w:rsidR="2A10EFC5" w:rsidRDefault="4B5B99EE" w:rsidP="2A10EFC5">
      <w:pPr>
        <w:pStyle w:val="MeinText"/>
      </w:pPr>
      <w:r>
        <w:rPr>
          <w:noProof/>
        </w:rPr>
        <w:drawing>
          <wp:anchor distT="0" distB="0" distL="114300" distR="114300" simplePos="0" relativeHeight="251659264" behindDoc="0" locked="0" layoutInCell="1" allowOverlap="1" wp14:anchorId="702A0313" wp14:editId="3BEDC44C">
            <wp:simplePos x="0" y="0"/>
            <wp:positionH relativeFrom="column">
              <wp:align>right</wp:align>
            </wp:positionH>
            <wp:positionV relativeFrom="paragraph">
              <wp:posOffset>0</wp:posOffset>
            </wp:positionV>
            <wp:extent cx="3015204" cy="2827203"/>
            <wp:effectExtent l="0" t="0" r="0" b="0"/>
            <wp:wrapSquare wrapText="bothSides"/>
            <wp:docPr id="1264294382" name="Grafik 126429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5204" cy="2827203"/>
                    </a:xfrm>
                    <a:prstGeom prst="rect">
                      <a:avLst/>
                    </a:prstGeom>
                  </pic:spPr>
                </pic:pic>
              </a:graphicData>
            </a:graphic>
            <wp14:sizeRelH relativeFrom="page">
              <wp14:pctWidth>0</wp14:pctWidth>
            </wp14:sizeRelH>
            <wp14:sizeRelV relativeFrom="page">
              <wp14:pctHeight>0</wp14:pctHeight>
            </wp14:sizeRelV>
          </wp:anchor>
        </w:drawing>
      </w:r>
      <w:r w:rsidR="278EA5D1">
        <w:t>10.) Jetzt öffnet sich der Ordner mit allen Dateien. Suchen Sie im System32 eine Datei Namens ”</w:t>
      </w:r>
      <w:proofErr w:type="spellStart"/>
      <w:r w:rsidR="278EA5D1">
        <w:t>Utilman</w:t>
      </w:r>
      <w:proofErr w:type="spellEnd"/>
      <w:r w:rsidR="278EA5D1">
        <w:t xml:space="preserve">”. Diese Datei nennen Sie ”Utilman1”. Daraufhin suchen Sie eine Datei namens </w:t>
      </w:r>
      <w:r w:rsidR="68CD2746">
        <w:t>”</w:t>
      </w:r>
      <w:proofErr w:type="spellStart"/>
      <w:r w:rsidR="68CD2746">
        <w:t>cmd</w:t>
      </w:r>
      <w:proofErr w:type="spellEnd"/>
      <w:r w:rsidR="68CD2746">
        <w:t>”. Diese kopieren sie und mit rechtsklick aktualisieren sie das Ganze. Nach jedem Schritt müssen sie aktualisieren, um die Veränderungen sehen zu können.</w:t>
      </w:r>
      <w:r w:rsidR="0CA6E353">
        <w:t xml:space="preserve"> Nachdem sie das ”</w:t>
      </w:r>
      <w:proofErr w:type="spellStart"/>
      <w:r w:rsidR="0CA6E353">
        <w:t>cmd</w:t>
      </w:r>
      <w:proofErr w:type="spellEnd"/>
      <w:r w:rsidR="0CA6E353">
        <w:t>” kopiert haben, haben sie nun ein ”</w:t>
      </w:r>
      <w:proofErr w:type="spellStart"/>
      <w:r w:rsidR="0CA6E353">
        <w:t>cmd</w:t>
      </w:r>
      <w:proofErr w:type="spellEnd"/>
      <w:r w:rsidR="0CA6E353">
        <w:t>” und ”</w:t>
      </w:r>
      <w:proofErr w:type="spellStart"/>
      <w:r w:rsidR="0CA6E353">
        <w:t>cmd</w:t>
      </w:r>
      <w:proofErr w:type="spellEnd"/>
      <w:r w:rsidR="0CA6E353">
        <w:t>-kopiert” o.ä. Die Datei, welche ”</w:t>
      </w:r>
      <w:proofErr w:type="spellStart"/>
      <w:r w:rsidR="0CA6E353">
        <w:t>cmd</w:t>
      </w:r>
      <w:proofErr w:type="spellEnd"/>
      <w:r w:rsidR="0CA6E353">
        <w:t>-kopiert” heisst nennen sie nun ”</w:t>
      </w:r>
      <w:proofErr w:type="spellStart"/>
      <w:r w:rsidR="0CA6E353">
        <w:t>Utilman</w:t>
      </w:r>
      <w:proofErr w:type="spellEnd"/>
      <w:r w:rsidR="0CA6E353">
        <w:t xml:space="preserve">”. </w:t>
      </w:r>
      <w:r w:rsidR="512E2CC6">
        <w:t xml:space="preserve">Wir haben gerade den </w:t>
      </w:r>
      <w:proofErr w:type="spellStart"/>
      <w:r w:rsidR="512E2CC6">
        <w:t>key</w:t>
      </w:r>
      <w:proofErr w:type="spellEnd"/>
      <w:r w:rsidR="512E2CC6">
        <w:t xml:space="preserve"> ”</w:t>
      </w:r>
      <w:proofErr w:type="spellStart"/>
      <w:r w:rsidR="512E2CC6">
        <w:t>Utilman</w:t>
      </w:r>
      <w:proofErr w:type="spellEnd"/>
      <w:r w:rsidR="512E2CC6">
        <w:t>” auf das ”</w:t>
      </w:r>
      <w:proofErr w:type="spellStart"/>
      <w:r w:rsidR="512E2CC6">
        <w:t>cmd</w:t>
      </w:r>
      <w:proofErr w:type="spellEnd"/>
      <w:r w:rsidR="512E2CC6">
        <w:t>” gebunden, somit wenn man den ”</w:t>
      </w:r>
      <w:proofErr w:type="spellStart"/>
      <w:r w:rsidR="512E2CC6">
        <w:t>Utilman</w:t>
      </w:r>
      <w:proofErr w:type="spellEnd"/>
      <w:r w:rsidR="512E2CC6">
        <w:t xml:space="preserve">” Knopf </w:t>
      </w:r>
      <w:r w:rsidR="62DC89EA">
        <w:t>drückt,</w:t>
      </w:r>
      <w:r w:rsidR="512E2CC6">
        <w:t xml:space="preserve"> kommt statt der normale ”</w:t>
      </w:r>
      <w:proofErr w:type="spellStart"/>
      <w:r w:rsidR="512E2CC6">
        <w:t>Utilman</w:t>
      </w:r>
      <w:proofErr w:type="spellEnd"/>
      <w:r w:rsidR="512E2CC6">
        <w:t>” unser ”</w:t>
      </w:r>
      <w:proofErr w:type="spellStart"/>
      <w:r w:rsidR="512E2CC6">
        <w:t>cmd</w:t>
      </w:r>
      <w:proofErr w:type="spellEnd"/>
      <w:r w:rsidR="512E2CC6">
        <w:t>”.</w:t>
      </w:r>
    </w:p>
    <w:p w14:paraId="52A7B442" w14:textId="0A755BCD" w:rsidR="18570E14" w:rsidRDefault="18570E14" w:rsidP="18570E14">
      <w:pPr>
        <w:pStyle w:val="MeinText"/>
      </w:pPr>
      <w:r>
        <w:rPr>
          <w:noProof/>
        </w:rPr>
        <w:drawing>
          <wp:anchor distT="0" distB="0" distL="114300" distR="114300" simplePos="0" relativeHeight="251660288" behindDoc="0" locked="0" layoutInCell="1" allowOverlap="1" wp14:anchorId="5579D630" wp14:editId="679FEC6C">
            <wp:simplePos x="0" y="0"/>
            <wp:positionH relativeFrom="column">
              <wp:align>right</wp:align>
            </wp:positionH>
            <wp:positionV relativeFrom="paragraph">
              <wp:posOffset>0</wp:posOffset>
            </wp:positionV>
            <wp:extent cx="2586182" cy="2000250"/>
            <wp:effectExtent l="0" t="0" r="0" b="0"/>
            <wp:wrapSquare wrapText="bothSides"/>
            <wp:docPr id="1187431010" name="Grafik 11874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6182" cy="2000250"/>
                    </a:xfrm>
                    <a:prstGeom prst="rect">
                      <a:avLst/>
                    </a:prstGeom>
                  </pic:spPr>
                </pic:pic>
              </a:graphicData>
            </a:graphic>
            <wp14:sizeRelH relativeFrom="page">
              <wp14:pctWidth>0</wp14:pctWidth>
            </wp14:sizeRelH>
            <wp14:sizeRelV relativeFrom="page">
              <wp14:pctHeight>0</wp14:pctHeight>
            </wp14:sizeRelV>
          </wp:anchor>
        </w:drawing>
      </w:r>
      <w:r w:rsidR="552A113F">
        <w:t>11.) Nachdem sie dies gemacht haben, schliessen sie alle Fenster und drücken fortfahren. Sobald das Gerät gestartet ist, drücken sie unten links auf ”Erleichtere Bedienung” oder anders gesagt ”</w:t>
      </w:r>
      <w:proofErr w:type="spellStart"/>
      <w:r w:rsidR="552A113F">
        <w:t>Utilman</w:t>
      </w:r>
      <w:proofErr w:type="spellEnd"/>
      <w:r w:rsidR="552A113F">
        <w:t>”.</w:t>
      </w:r>
    </w:p>
    <w:p w14:paraId="7DD16357" w14:textId="77777777" w:rsidR="007723B1" w:rsidRDefault="007723B1" w:rsidP="18570E14">
      <w:pPr>
        <w:pStyle w:val="MeinText"/>
      </w:pPr>
    </w:p>
    <w:p w14:paraId="0F9CBE1E" w14:textId="77777777" w:rsidR="007723B1" w:rsidRDefault="007723B1" w:rsidP="18570E14">
      <w:pPr>
        <w:pStyle w:val="MeinText"/>
      </w:pPr>
    </w:p>
    <w:p w14:paraId="3D3F8877" w14:textId="77777777" w:rsidR="007723B1" w:rsidRDefault="007723B1" w:rsidP="18570E14">
      <w:pPr>
        <w:pStyle w:val="MeinText"/>
      </w:pPr>
    </w:p>
    <w:p w14:paraId="7661FD6B" w14:textId="77777777" w:rsidR="007723B1" w:rsidRDefault="007723B1">
      <w:r>
        <w:br w:type="page"/>
      </w:r>
    </w:p>
    <w:p w14:paraId="33838B9A" w14:textId="0C85718E" w:rsidR="7A23E0D3" w:rsidRPr="007723B1" w:rsidRDefault="678F0AF5" w:rsidP="007723B1">
      <w:pPr>
        <w:rPr>
          <w:sz w:val="22"/>
        </w:rPr>
      </w:pPr>
      <w:r>
        <w:rPr>
          <w:noProof/>
        </w:rPr>
        <w:lastRenderedPageBreak/>
        <w:drawing>
          <wp:anchor distT="0" distB="0" distL="114300" distR="114300" simplePos="0" relativeHeight="251661312" behindDoc="0" locked="0" layoutInCell="1" allowOverlap="1" wp14:anchorId="17C5DBFA" wp14:editId="537E85B2">
            <wp:simplePos x="0" y="0"/>
            <wp:positionH relativeFrom="column">
              <wp:align>right</wp:align>
            </wp:positionH>
            <wp:positionV relativeFrom="paragraph">
              <wp:posOffset>0</wp:posOffset>
            </wp:positionV>
            <wp:extent cx="2580409" cy="1935307"/>
            <wp:effectExtent l="0" t="0" r="0" b="0"/>
            <wp:wrapSquare wrapText="bothSides"/>
            <wp:docPr id="2088799592" name="Grafik 208879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0409" cy="1935307"/>
                    </a:xfrm>
                    <a:prstGeom prst="rect">
                      <a:avLst/>
                    </a:prstGeom>
                  </pic:spPr>
                </pic:pic>
              </a:graphicData>
            </a:graphic>
            <wp14:sizeRelH relativeFrom="page">
              <wp14:pctWidth>0</wp14:pctWidth>
            </wp14:sizeRelH>
            <wp14:sizeRelV relativeFrom="page">
              <wp14:pctHeight>0</wp14:pctHeight>
            </wp14:sizeRelV>
          </wp:anchor>
        </w:drawing>
      </w:r>
      <w:r w:rsidR="758C1AF4">
        <w:t>12.) Schliesslich öffnet sich das ”</w:t>
      </w:r>
      <w:proofErr w:type="spellStart"/>
      <w:r w:rsidR="758C1AF4">
        <w:t>cmd</w:t>
      </w:r>
      <w:proofErr w:type="spellEnd"/>
      <w:r w:rsidR="758C1AF4">
        <w:t>”. Sollte es sich nicht direkt öffnen, dann drücken Sie weiter oder warten Sie einen Moment, es kommt vor, dass es ein paar Sekunden benötigt.</w:t>
      </w:r>
      <w:r w:rsidR="00D3E1B5">
        <w:t xml:space="preserve"> Schliesslich mit dem Befehl ”Net </w:t>
      </w:r>
      <w:proofErr w:type="spellStart"/>
      <w:r w:rsidR="00D3E1B5">
        <w:t>user</w:t>
      </w:r>
      <w:proofErr w:type="spellEnd"/>
      <w:r w:rsidR="00D3E1B5">
        <w:t xml:space="preserve"> &lt;</w:t>
      </w:r>
      <w:proofErr w:type="spellStart"/>
      <w:r w:rsidR="00D3E1B5">
        <w:t>username</w:t>
      </w:r>
      <w:proofErr w:type="spellEnd"/>
      <w:r w:rsidR="00D3E1B5">
        <w:t xml:space="preserve">&gt; &lt;neues Passwort&gt;” können sie das Passwort ändern. Sie können auch ”Net </w:t>
      </w:r>
      <w:proofErr w:type="spellStart"/>
      <w:r w:rsidR="00D3E1B5">
        <w:t>user</w:t>
      </w:r>
      <w:proofErr w:type="spellEnd"/>
      <w:r w:rsidR="00D3E1B5">
        <w:t xml:space="preserve"> &lt;</w:t>
      </w:r>
      <w:proofErr w:type="spellStart"/>
      <w:r w:rsidR="00D3E1B5">
        <w:t>username</w:t>
      </w:r>
      <w:proofErr w:type="spellEnd"/>
      <w:r w:rsidR="00D3E1B5">
        <w:t>&gt; &lt;Passwort&gt; /</w:t>
      </w:r>
      <w:proofErr w:type="spellStart"/>
      <w:r w:rsidR="00D3E1B5">
        <w:t>add</w:t>
      </w:r>
      <w:proofErr w:type="spellEnd"/>
      <w:r w:rsidR="00D3E1B5">
        <w:t xml:space="preserve">” </w:t>
      </w:r>
      <w:r w:rsidR="72D5E557">
        <w:t>benutzen, somit erstellen sie einen neuen Benutzer.</w:t>
      </w:r>
    </w:p>
    <w:p w14:paraId="3DCAE16E" w14:textId="77777777" w:rsidR="007723B1" w:rsidRDefault="007723B1" w:rsidP="007723B1">
      <w:pPr>
        <w:pStyle w:val="MeinText"/>
      </w:pPr>
    </w:p>
    <w:p w14:paraId="7AADF615" w14:textId="77777777" w:rsidR="007723B1" w:rsidRDefault="007723B1" w:rsidP="007723B1">
      <w:pPr>
        <w:pStyle w:val="MeinText"/>
      </w:pPr>
    </w:p>
    <w:p w14:paraId="1E6F0EB7" w14:textId="77777777" w:rsidR="007723B1" w:rsidRDefault="007723B1" w:rsidP="007723B1">
      <w:pPr>
        <w:pStyle w:val="MeinText"/>
      </w:pPr>
    </w:p>
    <w:p w14:paraId="33BB326A" w14:textId="7EC67478" w:rsidR="2A10EFC5" w:rsidRDefault="77D7A37C" w:rsidP="007723B1">
      <w:pPr>
        <w:pStyle w:val="berschrift1"/>
      </w:pPr>
      <w:bookmarkStart w:id="11" w:name="_Toc128379369"/>
      <w:r>
        <w:t>Das Problem</w:t>
      </w:r>
      <w:bookmarkEnd w:id="11"/>
    </w:p>
    <w:p w14:paraId="04F7649F" w14:textId="45D8730F" w:rsidR="2A10EFC5" w:rsidRDefault="77D7A37C" w:rsidP="58C57DA8">
      <w:pPr>
        <w:pStyle w:val="MeinText"/>
      </w:pPr>
      <w:r>
        <w:t>Diese Lösung ist leider bekannt und auf den neuen Windows Versionen funktioniert sie nicht mehr. Ich wäre aber nicht ich, wenn ich nicht eine zweite Lösung für die neuen Versionen hätte.</w:t>
      </w:r>
      <w:r w:rsidR="572A1615">
        <w:t xml:space="preserve"> Ab Windows 10 1809 funktioniert die erste Methode nicht mehr und man muss die zweite anwenden.</w:t>
      </w:r>
    </w:p>
    <w:p w14:paraId="07C8D0F8" w14:textId="5DB18164" w:rsidR="2A10EFC5" w:rsidRDefault="572A1615" w:rsidP="58C57DA8">
      <w:pPr>
        <w:pStyle w:val="berschrift3"/>
      </w:pPr>
      <w:bookmarkStart w:id="12" w:name="_Toc128379370"/>
      <w:r>
        <w:t>Methode 2</w:t>
      </w:r>
      <w:bookmarkEnd w:id="12"/>
    </w:p>
    <w:p w14:paraId="7036ADCC" w14:textId="3C779E3E" w:rsidR="2A10EFC5" w:rsidRDefault="572A1615" w:rsidP="58C57DA8">
      <w:pPr>
        <w:pStyle w:val="MeinText"/>
      </w:pPr>
      <w:r>
        <w:t xml:space="preserve">Als erstes muss man alle Schritte der ersten Methode </w:t>
      </w:r>
      <w:r w:rsidR="26F92649">
        <w:t>anwenden,</w:t>
      </w:r>
      <w:r>
        <w:t xml:space="preserve"> bis man zu den </w:t>
      </w:r>
      <w:proofErr w:type="spellStart"/>
      <w:r>
        <w:t>reperraturoptionen</w:t>
      </w:r>
      <w:proofErr w:type="spellEnd"/>
      <w:r>
        <w:t xml:space="preserve"> kommt.</w:t>
      </w:r>
      <w:r w:rsidR="365F2488">
        <w:t xml:space="preserve"> Hier wählen Sie statt ”Systemimagewiederherstellung” ”</w:t>
      </w:r>
      <w:proofErr w:type="spellStart"/>
      <w:r w:rsidR="365F2488">
        <w:t>Eingabeaufforderung</w:t>
      </w:r>
      <w:proofErr w:type="gramStart"/>
      <w:r w:rsidR="365F2488">
        <w:t>”.Hier</w:t>
      </w:r>
      <w:proofErr w:type="spellEnd"/>
      <w:proofErr w:type="gramEnd"/>
      <w:r w:rsidR="365F2488">
        <w:t xml:space="preserve"> wählen Sie statt ”Systemimagewiederherstellung” ”Eingabeaufforderung”.</w:t>
      </w:r>
      <w:r w:rsidR="58C57DA8">
        <w:rPr>
          <w:noProof/>
        </w:rPr>
        <w:drawing>
          <wp:anchor distT="0" distB="0" distL="114300" distR="114300" simplePos="0" relativeHeight="251662336" behindDoc="0" locked="0" layoutInCell="1" allowOverlap="1" wp14:anchorId="6AD8F3CE" wp14:editId="018086EB">
            <wp:simplePos x="0" y="0"/>
            <wp:positionH relativeFrom="column">
              <wp:align>right</wp:align>
            </wp:positionH>
            <wp:positionV relativeFrom="paragraph">
              <wp:posOffset>0</wp:posOffset>
            </wp:positionV>
            <wp:extent cx="2459182" cy="1844386"/>
            <wp:effectExtent l="0" t="0" r="0" b="0"/>
            <wp:wrapSquare wrapText="bothSides"/>
            <wp:docPr id="1675472225" name="Grafik 1675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9182" cy="1844386"/>
                    </a:xfrm>
                    <a:prstGeom prst="rect">
                      <a:avLst/>
                    </a:prstGeom>
                  </pic:spPr>
                </pic:pic>
              </a:graphicData>
            </a:graphic>
            <wp14:sizeRelH relativeFrom="page">
              <wp14:pctWidth>0</wp14:pctWidth>
            </wp14:sizeRelH>
            <wp14:sizeRelV relativeFrom="page">
              <wp14:pctHeight>0</wp14:pctHeight>
            </wp14:sizeRelV>
          </wp:anchor>
        </w:drawing>
      </w:r>
    </w:p>
    <w:p w14:paraId="3B1B0496" w14:textId="7CF03E8B" w:rsidR="2A10EFC5" w:rsidRDefault="4899AE7C" w:rsidP="2A10EFC5">
      <w:pPr>
        <w:pStyle w:val="MeinText"/>
      </w:pPr>
      <w:r>
        <w:t xml:space="preserve">In das </w:t>
      </w:r>
      <w:proofErr w:type="spellStart"/>
      <w:r>
        <w:t>cmd</w:t>
      </w:r>
      <w:proofErr w:type="spellEnd"/>
      <w:r>
        <w:t xml:space="preserve"> schreibt man “</w:t>
      </w:r>
      <w:proofErr w:type="spellStart"/>
      <w:r>
        <w:t>Diskpart</w:t>
      </w:r>
      <w:proofErr w:type="spellEnd"/>
      <w:r>
        <w:t>”. Nach einem kurzen Moment sollte links “</w:t>
      </w:r>
      <w:proofErr w:type="spellStart"/>
      <w:r>
        <w:t>Diskpart</w:t>
      </w:r>
      <w:proofErr w:type="spellEnd"/>
      <w:r>
        <w:t>” stehen. Daraufhin schreiben Sie “</w:t>
      </w:r>
      <w:proofErr w:type="spellStart"/>
      <w:r>
        <w:t>list</w:t>
      </w:r>
      <w:proofErr w:type="spellEnd"/>
      <w:r>
        <w:t xml:space="preserve"> </w:t>
      </w:r>
      <w:proofErr w:type="spellStart"/>
      <w:r>
        <w:t>volume</w:t>
      </w:r>
      <w:proofErr w:type="spellEnd"/>
      <w:r>
        <w:t>” und drücken Enter. Je</w:t>
      </w:r>
      <w:r w:rsidR="491DE09E">
        <w:t xml:space="preserve">tzt sehen sie wo Windows installiert ist, in meinem Fall ist es im </w:t>
      </w:r>
      <w:proofErr w:type="gramStart"/>
      <w:r w:rsidR="491DE09E">
        <w:t>c:.</w:t>
      </w:r>
      <w:proofErr w:type="gramEnd"/>
      <w:r w:rsidR="491DE09E">
        <w:t xml:space="preserve"> Geben Sie nun “</w:t>
      </w:r>
      <w:proofErr w:type="spellStart"/>
      <w:r w:rsidR="491DE09E">
        <w:t>exit</w:t>
      </w:r>
      <w:proofErr w:type="spellEnd"/>
      <w:r w:rsidR="491DE09E">
        <w:t xml:space="preserve">” ein. </w:t>
      </w:r>
    </w:p>
    <w:p w14:paraId="6848F95B" w14:textId="14181063" w:rsidR="274ED9E1" w:rsidRDefault="491DE09E" w:rsidP="071AA1A5">
      <w:pPr>
        <w:pStyle w:val="MeinText"/>
      </w:pPr>
      <w:r>
        <w:t xml:space="preserve">In meinem Fall mache ich es hier mit </w:t>
      </w:r>
      <w:proofErr w:type="gramStart"/>
      <w:r>
        <w:t>c:,</w:t>
      </w:r>
      <w:proofErr w:type="gramEnd"/>
      <w:r>
        <w:t xml:space="preserve"> sollte ihr Windows auf einem anderen Laufwerk gespeichert sein, dann ersetzen sie das c mit ihrem Laufwerkbuchstaben.</w:t>
      </w:r>
    </w:p>
    <w:p w14:paraId="06A00DE2" w14:textId="74C150C8" w:rsidR="274ED9E1" w:rsidRDefault="67153868" w:rsidP="071AA1A5">
      <w:pPr>
        <w:pStyle w:val="MeinText"/>
      </w:pPr>
      <w:r>
        <w:t xml:space="preserve">Nun Geben sie den Befehl “ cd /d c:\windows\system32” ein. Damit wechseln sie in den system32 Ordner. </w:t>
      </w:r>
    </w:p>
    <w:p w14:paraId="106F88CC" w14:textId="05017727" w:rsidR="274ED9E1" w:rsidRDefault="343C4C19" w:rsidP="071AA1A5">
      <w:pPr>
        <w:pStyle w:val="MeinText"/>
      </w:pPr>
      <w:r>
        <w:t xml:space="preserve">Im Ordner angekommen ist der nächste Befehl “ </w:t>
      </w:r>
      <w:proofErr w:type="spellStart"/>
      <w:r>
        <w:t>rename</w:t>
      </w:r>
      <w:proofErr w:type="spellEnd"/>
      <w:r>
        <w:t xml:space="preserve"> utilman.exe </w:t>
      </w:r>
      <w:proofErr w:type="spellStart"/>
      <w:r>
        <w:t>utilman.bak</w:t>
      </w:r>
      <w:proofErr w:type="spellEnd"/>
      <w:r>
        <w:t xml:space="preserve">”. Hiermit </w:t>
      </w:r>
      <w:proofErr w:type="spellStart"/>
      <w:r>
        <w:t>bennen</w:t>
      </w:r>
      <w:proofErr w:type="spellEnd"/>
      <w:r>
        <w:t xml:space="preserve"> sie die </w:t>
      </w:r>
      <w:proofErr w:type="spellStart"/>
      <w:r>
        <w:t>utilman</w:t>
      </w:r>
      <w:proofErr w:type="spellEnd"/>
      <w:r>
        <w:t xml:space="preserve"> Datei um.</w:t>
      </w:r>
    </w:p>
    <w:p w14:paraId="6BACF839" w14:textId="1156914C" w:rsidR="274ED9E1" w:rsidRDefault="343C4C19" w:rsidP="071AA1A5">
      <w:pPr>
        <w:pStyle w:val="MeinText"/>
      </w:pPr>
      <w:r>
        <w:t>Daraufhin kommt der letzte Befehl “</w:t>
      </w:r>
      <w:proofErr w:type="spellStart"/>
      <w:r>
        <w:t>copy</w:t>
      </w:r>
      <w:proofErr w:type="spellEnd"/>
      <w:r>
        <w:t xml:space="preserve"> cmd.exe utilman.exe”. Hiermit wird das </w:t>
      </w:r>
      <w:proofErr w:type="spellStart"/>
      <w:r>
        <w:t>cmd</w:t>
      </w:r>
      <w:proofErr w:type="spellEnd"/>
      <w:r>
        <w:t xml:space="preserve"> zur </w:t>
      </w:r>
      <w:proofErr w:type="spellStart"/>
      <w:r>
        <w:t>utilman</w:t>
      </w:r>
      <w:proofErr w:type="spellEnd"/>
      <w:r>
        <w:t>.</w:t>
      </w:r>
    </w:p>
    <w:p w14:paraId="5450131B" w14:textId="7484BB65" w:rsidR="274ED9E1" w:rsidRDefault="343C4C19" w:rsidP="071AA1A5">
      <w:pPr>
        <w:pStyle w:val="MeinText"/>
      </w:pPr>
      <w:r>
        <w:t>Nun starten sie ihr Gerät neu.</w:t>
      </w:r>
    </w:p>
    <w:p w14:paraId="27C9B8F8" w14:textId="03E4A7FA" w:rsidR="274ED9E1" w:rsidRDefault="343C4C19" w:rsidP="071AA1A5">
      <w:pPr>
        <w:pStyle w:val="MeinText"/>
      </w:pPr>
      <w:r>
        <w:t xml:space="preserve">Im Anmeldebildschirm angekommen halten sie die Shift Taste gedrückt und drücken unten links auf Neustarten. Ein blaues Fenster sollte sich nun öffnen und unter </w:t>
      </w:r>
      <w:r w:rsidR="3DCF1122" w:rsidRPr="071AA1A5">
        <w:t>Problembehandlung -&gt; Erweiterte Optionen -&gt; Starteinstellungen finden sie “Neustart”, drücken Sie dies und warten Sie. Sobald das Gerät aufstarten kommt für wenige Sekunden einen Blauen Bildschirm</w:t>
      </w:r>
      <w:r w:rsidR="555FD288" w:rsidRPr="071AA1A5">
        <w:t xml:space="preserve">, hier drücken sie schnell “8” oder “F8”. </w:t>
      </w:r>
    </w:p>
    <w:p w14:paraId="600D814E" w14:textId="5EC28867" w:rsidR="274ED9E1" w:rsidRDefault="555FD288" w:rsidP="071AA1A5">
      <w:pPr>
        <w:pStyle w:val="MeinText"/>
      </w:pPr>
      <w:r w:rsidRPr="071AA1A5">
        <w:t>Wieder im Anmeldebildschirm machen sie dasselbe nochmal. Startet d</w:t>
      </w:r>
      <w:r w:rsidR="2B957920" w:rsidRPr="071AA1A5">
        <w:t>as</w:t>
      </w:r>
      <w:r w:rsidRPr="071AA1A5">
        <w:t xml:space="preserve"> Gerät nun nochmal Drücken Sie statt “8” oder “F8” “4” oder “F4”. Sobald Sie im </w:t>
      </w:r>
      <w:proofErr w:type="spellStart"/>
      <w:r w:rsidR="416A0871" w:rsidRPr="071AA1A5">
        <w:t>Anmeldebilschirm</w:t>
      </w:r>
      <w:proofErr w:type="spellEnd"/>
      <w:r w:rsidR="416A0871" w:rsidRPr="071AA1A5">
        <w:t xml:space="preserve"> angekommen </w:t>
      </w:r>
      <w:r w:rsidR="68C80A4F" w:rsidRPr="071AA1A5">
        <w:t>sind,</w:t>
      </w:r>
      <w:r w:rsidR="416A0871" w:rsidRPr="071AA1A5">
        <w:t xml:space="preserve"> drücken sie </w:t>
      </w:r>
      <w:r w:rsidR="416A0871" w:rsidRPr="071AA1A5">
        <w:lastRenderedPageBreak/>
        <w:t xml:space="preserve">schnell unten links auf das </w:t>
      </w:r>
      <w:proofErr w:type="spellStart"/>
      <w:r w:rsidR="416A0871" w:rsidRPr="071AA1A5">
        <w:t>utilman</w:t>
      </w:r>
      <w:proofErr w:type="spellEnd"/>
      <w:r w:rsidR="416A0871" w:rsidRPr="071AA1A5">
        <w:t xml:space="preserve"> Symbol. Das </w:t>
      </w:r>
      <w:proofErr w:type="spellStart"/>
      <w:r w:rsidR="416A0871" w:rsidRPr="071AA1A5">
        <w:t>cmd</w:t>
      </w:r>
      <w:proofErr w:type="spellEnd"/>
      <w:r w:rsidR="416A0871" w:rsidRPr="071AA1A5">
        <w:t xml:space="preserve"> sollte nun aufgehen und sie geben entweder “</w:t>
      </w:r>
      <w:proofErr w:type="spellStart"/>
      <w:r w:rsidR="416A0871" w:rsidRPr="071AA1A5">
        <w:t>net</w:t>
      </w:r>
      <w:proofErr w:type="spellEnd"/>
      <w:r w:rsidR="416A0871" w:rsidRPr="071AA1A5">
        <w:t xml:space="preserve"> </w:t>
      </w:r>
      <w:proofErr w:type="spellStart"/>
      <w:r w:rsidR="416A0871" w:rsidRPr="071AA1A5">
        <w:t>user</w:t>
      </w:r>
      <w:proofErr w:type="spellEnd"/>
      <w:r w:rsidR="416A0871" w:rsidRPr="071AA1A5">
        <w:t xml:space="preserve"> &lt;</w:t>
      </w:r>
      <w:proofErr w:type="spellStart"/>
      <w:r w:rsidR="416A0871" w:rsidRPr="071AA1A5">
        <w:t>benutzername</w:t>
      </w:r>
      <w:proofErr w:type="spellEnd"/>
      <w:r w:rsidR="416A0871" w:rsidRPr="071AA1A5">
        <w:t>&gt; &lt;neues Passwort&gt;” ein oder “</w:t>
      </w:r>
      <w:proofErr w:type="spellStart"/>
      <w:r w:rsidR="416A0871" w:rsidRPr="071AA1A5">
        <w:t>net</w:t>
      </w:r>
      <w:proofErr w:type="spellEnd"/>
      <w:r w:rsidR="416A0871" w:rsidRPr="071AA1A5">
        <w:t xml:space="preserve"> </w:t>
      </w:r>
      <w:proofErr w:type="spellStart"/>
      <w:r w:rsidR="416A0871" w:rsidRPr="071AA1A5">
        <w:t>user</w:t>
      </w:r>
      <w:proofErr w:type="spellEnd"/>
      <w:r w:rsidR="416A0871" w:rsidRPr="071AA1A5">
        <w:t xml:space="preserve"> &lt;</w:t>
      </w:r>
      <w:proofErr w:type="spellStart"/>
      <w:r w:rsidR="416A0871" w:rsidRPr="071AA1A5">
        <w:t>benutzername</w:t>
      </w:r>
      <w:proofErr w:type="spellEnd"/>
      <w:r w:rsidR="73572A52" w:rsidRPr="071AA1A5">
        <w:t>&gt; &lt;</w:t>
      </w:r>
      <w:proofErr w:type="spellStart"/>
      <w:r w:rsidR="73572A52" w:rsidRPr="071AA1A5">
        <w:t>passwort</w:t>
      </w:r>
      <w:proofErr w:type="spellEnd"/>
      <w:r w:rsidR="73572A52" w:rsidRPr="071AA1A5">
        <w:t>&gt; /</w:t>
      </w:r>
      <w:proofErr w:type="spellStart"/>
      <w:r w:rsidR="73572A52" w:rsidRPr="071AA1A5">
        <w:t>add</w:t>
      </w:r>
      <w:proofErr w:type="spellEnd"/>
      <w:r w:rsidR="73572A52" w:rsidRPr="071AA1A5">
        <w:t>” ein.</w:t>
      </w:r>
      <w:r w:rsidR="18986DC2" w:rsidRPr="071AA1A5">
        <w:t xml:space="preserve"> Dieser Ablauf muss schnell gehen, da Windows das </w:t>
      </w:r>
      <w:proofErr w:type="spellStart"/>
      <w:r w:rsidR="18986DC2" w:rsidRPr="071AA1A5">
        <w:t>cmd</w:t>
      </w:r>
      <w:proofErr w:type="spellEnd"/>
      <w:r w:rsidR="18986DC2" w:rsidRPr="071AA1A5">
        <w:t xml:space="preserve"> erkennt und abschalten will. Jetzt können Sie sich einloggen und falls Sie einen neuen Benutzer erstellt haben mit dem Befehl</w:t>
      </w:r>
      <w:r w:rsidR="08AEB7E0" w:rsidRPr="071AA1A5">
        <w:t xml:space="preserve"> “</w:t>
      </w:r>
      <w:proofErr w:type="spellStart"/>
      <w:r w:rsidR="08AEB7E0" w:rsidRPr="071AA1A5">
        <w:t>net</w:t>
      </w:r>
      <w:proofErr w:type="spellEnd"/>
      <w:r w:rsidR="2D5E7ECB" w:rsidRPr="071AA1A5">
        <w:t xml:space="preserve"> </w:t>
      </w:r>
      <w:proofErr w:type="spellStart"/>
      <w:r w:rsidR="08AEB7E0" w:rsidRPr="071AA1A5">
        <w:t>localgroup</w:t>
      </w:r>
      <w:proofErr w:type="spellEnd"/>
      <w:r w:rsidR="08AEB7E0" w:rsidRPr="071AA1A5">
        <w:t xml:space="preserve"> Administratoren &lt;</w:t>
      </w:r>
      <w:proofErr w:type="spellStart"/>
      <w:r w:rsidR="08AEB7E0" w:rsidRPr="071AA1A5">
        <w:t>benutzername</w:t>
      </w:r>
      <w:proofErr w:type="spellEnd"/>
      <w:r w:rsidR="08AEB7E0" w:rsidRPr="071AA1A5">
        <w:t>&gt;</w:t>
      </w:r>
      <w:r w:rsidR="2AD034E8" w:rsidRPr="071AA1A5">
        <w:t xml:space="preserve"> /</w:t>
      </w:r>
      <w:proofErr w:type="spellStart"/>
      <w:r w:rsidR="2AD034E8" w:rsidRPr="071AA1A5">
        <w:t>add</w:t>
      </w:r>
      <w:proofErr w:type="spellEnd"/>
      <w:r w:rsidR="08AEB7E0" w:rsidRPr="071AA1A5">
        <w:t>” de</w:t>
      </w:r>
      <w:r w:rsidR="23E7D90D" w:rsidRPr="071AA1A5">
        <w:t>n Benutzer zur Admin Gruppe hinzufügen.</w:t>
      </w:r>
    </w:p>
    <w:p w14:paraId="39E6E1AD" w14:textId="4C3F8F03" w:rsidR="274ED9E1" w:rsidRDefault="466EF5FA" w:rsidP="3A7E193B">
      <w:pPr>
        <w:pStyle w:val="berschrift1"/>
      </w:pPr>
      <w:bookmarkStart w:id="13" w:name="_Toc128379371"/>
      <w:r>
        <w:t>Zufrieden?</w:t>
      </w:r>
      <w:bookmarkEnd w:id="13"/>
    </w:p>
    <w:p w14:paraId="0927E556" w14:textId="2BCDEBC8" w:rsidR="466EF5FA" w:rsidRDefault="466EF5FA" w:rsidP="02DDCA16">
      <w:pPr>
        <w:pStyle w:val="MeinText"/>
      </w:pPr>
      <w:r>
        <w:t xml:space="preserve">Endlich war ich zufrieden. Ich brauche das Windowspasswort nicht mehr. Nach </w:t>
      </w:r>
      <w:r w:rsidR="3870F99D">
        <w:t xml:space="preserve">19 Scripts habe ich es geschafft. Ohne das Windowspasswort war es nun möglich das Gerät zu entsperren </w:t>
      </w:r>
      <w:r w:rsidR="7715DECE">
        <w:t>und alles zu machen, was ich will. Ich fühlte mich Mächtig, da ich</w:t>
      </w:r>
      <w:r w:rsidR="67927C69">
        <w:t xml:space="preserve"> auf jedes Gerät nun zugreifen kann. Zugleich war ich auch sehr stolz, da ich mir das ganze Wissen </w:t>
      </w:r>
      <w:proofErr w:type="gramStart"/>
      <w:r w:rsidR="67927C69">
        <w:t>selber</w:t>
      </w:r>
      <w:proofErr w:type="gramEnd"/>
      <w:r w:rsidR="67927C69">
        <w:t xml:space="preserve"> und rapide angeeignet habe.</w:t>
      </w:r>
    </w:p>
    <w:p w14:paraId="7192171C" w14:textId="782E34DD" w:rsidR="42B60C58" w:rsidRDefault="42B60C58" w:rsidP="071AA1A5">
      <w:pPr>
        <w:pStyle w:val="berschrift1"/>
      </w:pPr>
      <w:bookmarkStart w:id="14" w:name="_Toc128379372"/>
      <w:r>
        <w:t>Das letzte Ziel</w:t>
      </w:r>
      <w:bookmarkEnd w:id="14"/>
    </w:p>
    <w:p w14:paraId="53A2892F" w14:textId="06BB2311" w:rsidR="42B60C58" w:rsidRDefault="42B60C58" w:rsidP="071AA1A5">
      <w:pPr>
        <w:pStyle w:val="MeinText"/>
      </w:pPr>
      <w:r>
        <w:t>Der ganze Vorgang dauert eine Weile, deshalb wollte ich eine Lösung finden, bei welcher ich weniger Zeit brauche oder mithilfe von Fernzugriff Dinge machen kann. Bis ich alles gemacht habe wäre</w:t>
      </w:r>
      <w:r w:rsidR="34B80FFB">
        <w:t xml:space="preserve"> der Besitzer des Gerätes schon wieder vor Ort. </w:t>
      </w:r>
    </w:p>
    <w:p w14:paraId="6A1AFCA1" w14:textId="66A6D3D4" w:rsidR="196FE512" w:rsidRDefault="196FE512" w:rsidP="071AA1A5">
      <w:pPr>
        <w:pStyle w:val="berschrift2"/>
      </w:pPr>
      <w:bookmarkStart w:id="15" w:name="_Toc128379373"/>
      <w:r>
        <w:t>Lösung</w:t>
      </w:r>
      <w:bookmarkEnd w:id="15"/>
    </w:p>
    <w:p w14:paraId="0349035A" w14:textId="3F0B9B81" w:rsidR="34B80FFB" w:rsidRDefault="34B80FFB" w:rsidP="071AA1A5">
      <w:pPr>
        <w:pStyle w:val="MeinText"/>
      </w:pPr>
      <w:r>
        <w:t xml:space="preserve">Ich habe lange gesucht und bin auf ein </w:t>
      </w:r>
      <w:proofErr w:type="spellStart"/>
      <w:r>
        <w:t>Script</w:t>
      </w:r>
      <w:proofErr w:type="spellEnd"/>
      <w:r>
        <w:t xml:space="preserve"> gestossen, welches im Hintergrund eine Tür über Power</w:t>
      </w:r>
      <w:r w:rsidR="28680C99">
        <w:t>S</w:t>
      </w:r>
      <w:r>
        <w:t xml:space="preserve">hell </w:t>
      </w:r>
      <w:r w:rsidR="0199700D">
        <w:t>offenlässt</w:t>
      </w:r>
      <w:r>
        <w:t xml:space="preserve">. </w:t>
      </w:r>
      <w:r w:rsidR="5464697C">
        <w:t xml:space="preserve">Rapide habe ich das </w:t>
      </w:r>
      <w:proofErr w:type="spellStart"/>
      <w:r w:rsidR="5464697C">
        <w:t>Script</w:t>
      </w:r>
      <w:proofErr w:type="spellEnd"/>
      <w:r w:rsidR="5464697C">
        <w:t xml:space="preserve"> unter die Lupe genommen und umgeschrieben. </w:t>
      </w:r>
      <w:r w:rsidR="555B4DB5">
        <w:t xml:space="preserve">Endlich war es fertig und ich konnte es testen. Als ich es getestet habe funktionierte es nicht. Ich habe gesucht und gewühlt bis ich den Fehler gefunden habe. PowerShell wollte das </w:t>
      </w:r>
      <w:proofErr w:type="spellStart"/>
      <w:r w:rsidR="555B4DB5">
        <w:t>S</w:t>
      </w:r>
      <w:r w:rsidR="4BCBCF9D">
        <w:t>cript</w:t>
      </w:r>
      <w:proofErr w:type="spellEnd"/>
      <w:r w:rsidR="4BCBCF9D">
        <w:t xml:space="preserve"> nicht ausführen, da es nicht </w:t>
      </w:r>
      <w:r w:rsidR="52326601">
        <w:t>signiert</w:t>
      </w:r>
      <w:r w:rsidR="4BCBCF9D">
        <w:t xml:space="preserve"> war. Ich habe schnell ein neues </w:t>
      </w:r>
      <w:proofErr w:type="spellStart"/>
      <w:r w:rsidR="4BCBCF9D">
        <w:t>Script</w:t>
      </w:r>
      <w:proofErr w:type="spellEnd"/>
      <w:r w:rsidR="4BCBCF9D">
        <w:t xml:space="preserve"> geschrieben, welches die Berechtigungen von PowerShell ändert. Endlich war ich fertig. Es funktionierte. </w:t>
      </w:r>
    </w:p>
    <w:p w14:paraId="593865E2" w14:textId="7FC70EF3" w:rsidR="3DCDD340" w:rsidRDefault="3DCDD340" w:rsidP="071AA1A5">
      <w:pPr>
        <w:pStyle w:val="berschrift1"/>
      </w:pPr>
      <w:bookmarkStart w:id="16" w:name="_Toc128379374"/>
      <w:r>
        <w:t>Bin ich nun fertig?</w:t>
      </w:r>
      <w:bookmarkEnd w:id="16"/>
    </w:p>
    <w:p w14:paraId="5437B420" w14:textId="3576EB7A" w:rsidR="3DCDD340" w:rsidRDefault="3DCDD340" w:rsidP="071AA1A5">
      <w:pPr>
        <w:pStyle w:val="MeinText"/>
      </w:pPr>
      <w:r>
        <w:t>Ich habe lange überlegt und mir ist nichts mehr eingefallen. Ich konnte ohne Passwort das Gerät entsperren, konnte somit eine Hintertür öffnen und von meinem Gerät aus im Hintergrund mit A</w:t>
      </w:r>
      <w:r w:rsidR="532560CD">
        <w:t>dminrechte machen, was ich will. Ich war sehr stolz auf mich. Ich habe von 0 gestartet und innerhalb von 8 Tagen es geschafft mir das ganze Wissen anzueignen.</w:t>
      </w:r>
    </w:p>
    <w:p w14:paraId="6593F3EB" w14:textId="57154296" w:rsidR="7D97FF14" w:rsidRDefault="7D97FF14" w:rsidP="071AA1A5">
      <w:pPr>
        <w:pStyle w:val="berschrift1"/>
      </w:pPr>
      <w:bookmarkStart w:id="17" w:name="_Toc128379375"/>
      <w:r>
        <w:t>Fazit</w:t>
      </w:r>
      <w:bookmarkEnd w:id="17"/>
    </w:p>
    <w:p w14:paraId="014768FD" w14:textId="6B0F1698" w:rsidR="7D97FF14" w:rsidRDefault="7D97FF14" w:rsidP="071AA1A5">
      <w:pPr>
        <w:pStyle w:val="MeinText"/>
      </w:pPr>
      <w:r>
        <w:t>Das war das beste Projekt, welches ich jemals gemacht habe. Es war sehr interessant zugleich aber auch sehr kompliziert. In diesem Projekt hatte ich sehr vie</w:t>
      </w:r>
      <w:r w:rsidR="629A8A18">
        <w:t xml:space="preserve">le Up und </w:t>
      </w:r>
      <w:proofErr w:type="spellStart"/>
      <w:r w:rsidR="629A8A18">
        <w:t>Down’s</w:t>
      </w:r>
      <w:proofErr w:type="spellEnd"/>
      <w:r w:rsidR="629A8A18">
        <w:t>. Dinge funktionierten direkt oder ich musste mehrere Stunden lang Fehle</w:t>
      </w:r>
      <w:r w:rsidR="08AD79FE">
        <w:t xml:space="preserve">r suchen. Ich habe </w:t>
      </w:r>
      <w:r w:rsidR="6A39206F">
        <w:t>Funktionen</w:t>
      </w:r>
      <w:r w:rsidR="08AD79FE">
        <w:t xml:space="preserve"> von Windows kennengelernt, von denen ich nie etwas wusste. </w:t>
      </w:r>
      <w:r w:rsidR="7CE8B179">
        <w:t xml:space="preserve">Diese acht Tage waren sehr </w:t>
      </w:r>
      <w:r w:rsidR="77064D37">
        <w:t>spannend,</w:t>
      </w:r>
      <w:r w:rsidR="7CE8B179">
        <w:t xml:space="preserve"> aber auch anstrengend. Gegen Ende habe ich gemischte Gefühle. Ich bin froh, dass es fertig ist, jedoch auch traurig, weil es fertig ist.</w:t>
      </w:r>
      <w:r w:rsidR="3BFC5F55">
        <w:t xml:space="preserve"> In den letzten Tagen habe ich alles gegeben und alles rausgeholt was möglich war. Das Endresultat hat sich definitiv gelohnt. Ich hoffe meine Geschichte hat Ihnen gefallen und Sie konnten das ein oder andere mitnehmen</w:t>
      </w:r>
      <w:r w:rsidR="29D1006D">
        <w:t>.</w:t>
      </w:r>
    </w:p>
    <w:p w14:paraId="407036C3" w14:textId="01A0A80C" w:rsidR="02DDCA16" w:rsidRDefault="29D1006D" w:rsidP="02DDCA16">
      <w:pPr>
        <w:pStyle w:val="MeinText"/>
      </w:pPr>
      <w:r>
        <w:t>Enrique Munoz</w:t>
      </w:r>
    </w:p>
    <w:p w14:paraId="6A7FD36A" w14:textId="5890E517" w:rsidR="02DDCA16" w:rsidRDefault="02DDCA16" w:rsidP="02DDCA16">
      <w:pPr>
        <w:pStyle w:val="MeinText"/>
      </w:pPr>
    </w:p>
    <w:sectPr w:rsidR="02DDCA16" w:rsidSect="00AF1CCE">
      <w:headerReference w:type="default" r:id="rId25"/>
      <w:footerReference w:type="default" r:id="rId26"/>
      <w:pgSz w:w="11906" w:h="16838"/>
      <w:pgMar w:top="1417" w:right="1417" w:bottom="1134"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1B933" w14:textId="77777777" w:rsidR="00486C08" w:rsidRDefault="00486C08" w:rsidP="00A24300">
      <w:pPr>
        <w:spacing w:after="0" w:line="240" w:lineRule="auto"/>
      </w:pPr>
      <w:r>
        <w:separator/>
      </w:r>
    </w:p>
  </w:endnote>
  <w:endnote w:type="continuationSeparator" w:id="0">
    <w:p w14:paraId="6FB66D27" w14:textId="77777777" w:rsidR="00486C08" w:rsidRDefault="00486C08" w:rsidP="00A24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8790" w14:textId="77777777" w:rsidR="00A24300" w:rsidRPr="000D471B" w:rsidRDefault="00A24300">
    <w:pPr>
      <w:pStyle w:val="Fuzeile"/>
      <w:jc w:val="center"/>
      <w:rPr>
        <w:caps/>
        <w:color w:val="8064A2" w:themeColor="accent4"/>
      </w:rPr>
    </w:pPr>
    <w:r w:rsidRPr="000D471B">
      <w:rPr>
        <w:caps/>
        <w:color w:val="8064A2" w:themeColor="accent4"/>
      </w:rPr>
      <w:fldChar w:fldCharType="begin"/>
    </w:r>
    <w:r w:rsidRPr="000D471B">
      <w:rPr>
        <w:caps/>
        <w:color w:val="8064A2" w:themeColor="accent4"/>
      </w:rPr>
      <w:instrText>PAGE   \* MERGEFORMAT</w:instrText>
    </w:r>
    <w:r w:rsidRPr="000D471B">
      <w:rPr>
        <w:caps/>
        <w:color w:val="8064A2" w:themeColor="accent4"/>
      </w:rPr>
      <w:fldChar w:fldCharType="separate"/>
    </w:r>
    <w:r w:rsidRPr="000D471B">
      <w:rPr>
        <w:caps/>
        <w:color w:val="8064A2" w:themeColor="accent4"/>
        <w:lang w:val="de-DE"/>
      </w:rPr>
      <w:t>2</w:t>
    </w:r>
    <w:r w:rsidRPr="000D471B">
      <w:rPr>
        <w:caps/>
        <w:color w:val="8064A2" w:themeColor="accent4"/>
      </w:rPr>
      <w:fldChar w:fldCharType="end"/>
    </w:r>
  </w:p>
  <w:p w14:paraId="0047A37D" w14:textId="77777777" w:rsidR="00A24300" w:rsidRDefault="00A243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D75E7" w14:textId="77777777" w:rsidR="00486C08" w:rsidRDefault="00486C08" w:rsidP="00A24300">
      <w:pPr>
        <w:spacing w:after="0" w:line="240" w:lineRule="auto"/>
      </w:pPr>
      <w:r>
        <w:separator/>
      </w:r>
    </w:p>
  </w:footnote>
  <w:footnote w:type="continuationSeparator" w:id="0">
    <w:p w14:paraId="1A6AC534" w14:textId="77777777" w:rsidR="00486C08" w:rsidRDefault="00486C08" w:rsidP="00A24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8064A2" w:themeColor="accent4"/>
        <w:lang w:val="fr-CH"/>
      </w:rPr>
      <w:alias w:val="Autor"/>
      <w:tag w:val=""/>
      <w:id w:val="-1701008461"/>
      <w:dataBinding w:prefixMappings="xmlns:ns0='http://purl.org/dc/elements/1.1/' xmlns:ns1='http://schemas.openxmlformats.org/package/2006/metadata/core-properties' " w:xpath="/ns1:coreProperties[1]/ns0:creator[1]" w:storeItemID="{6C3C8BC8-F283-45AE-878A-BAB7291924A1}"/>
      <w:text/>
    </w:sdtPr>
    <w:sdtContent>
      <w:p w14:paraId="66604C3D" w14:textId="77777777" w:rsidR="00CE615F" w:rsidRPr="00F30305" w:rsidRDefault="002075C1">
        <w:pPr>
          <w:pStyle w:val="Kopfzeile"/>
          <w:jc w:val="right"/>
          <w:rPr>
            <w:caps/>
            <w:color w:val="8064A2" w:themeColor="accent4"/>
            <w:lang w:val="fr-CH"/>
          </w:rPr>
        </w:pPr>
        <w:r>
          <w:rPr>
            <w:caps/>
            <w:color w:val="8064A2" w:themeColor="accent4"/>
            <w:lang w:val="fr-CH"/>
          </w:rPr>
          <w:t>Enrique Munoz</w:t>
        </w:r>
      </w:p>
    </w:sdtContent>
  </w:sdt>
  <w:sdt>
    <w:sdtPr>
      <w:rPr>
        <w:caps/>
        <w:color w:val="8064A2" w:themeColor="accent4"/>
        <w:lang w:val="fr-CH"/>
      </w:rPr>
      <w:alias w:val="Datum"/>
      <w:tag w:val="Datum"/>
      <w:id w:val="-304078227"/>
      <w:dataBinding w:prefixMappings="xmlns:ns0='http://schemas.microsoft.com/office/2006/coverPageProps' " w:xpath="/ns0:CoverPageProperties[1]/ns0:PublishDate[1]" w:storeItemID="{55AF091B-3C7A-41E3-B477-F2FDAA23CFDA}"/>
      <w:date w:fullDate="2023-02-27T00:00:00Z">
        <w:dateFormat w:val="d.M.yy"/>
        <w:lid w:val="de-DE"/>
        <w:storeMappedDataAs w:val="dateTime"/>
        <w:calendar w:val="gregorian"/>
      </w:date>
    </w:sdtPr>
    <w:sdtContent>
      <w:p w14:paraId="1759AB3C" w14:textId="07DFB897" w:rsidR="00CE615F" w:rsidRPr="00F30305" w:rsidRDefault="002C340D">
        <w:pPr>
          <w:pStyle w:val="Kopfzeile"/>
          <w:jc w:val="right"/>
          <w:rPr>
            <w:caps/>
            <w:color w:val="8064A2" w:themeColor="accent4"/>
            <w:lang w:val="fr-CH"/>
          </w:rPr>
        </w:pPr>
        <w:r>
          <w:rPr>
            <w:caps/>
            <w:color w:val="8064A2" w:themeColor="accent4"/>
            <w:lang w:val="de-DE"/>
          </w:rPr>
          <w:t>27.2.23</w:t>
        </w:r>
      </w:p>
    </w:sdtContent>
  </w:sdt>
  <w:p w14:paraId="660AE5ED" w14:textId="77777777" w:rsidR="00CE615F" w:rsidRPr="00F30305" w:rsidRDefault="00000000">
    <w:pPr>
      <w:pStyle w:val="Kopfzeile"/>
      <w:jc w:val="center"/>
      <w:rPr>
        <w:color w:val="8064A2" w:themeColor="accent4"/>
        <w:lang w:val="fr-CH"/>
      </w:rPr>
    </w:pPr>
    <w:sdt>
      <w:sdtPr>
        <w:rPr>
          <w:caps/>
          <w:color w:val="8064A2" w:themeColor="accent4"/>
          <w:lang w:val="fr-CH"/>
        </w:rPr>
        <w:alias w:val="Titel"/>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F30305">
          <w:rPr>
            <w:caps/>
            <w:color w:val="8064A2" w:themeColor="accent4"/>
            <w:lang w:val="fr-CH"/>
          </w:rPr>
          <w:t>Vorlage</w:t>
        </w:r>
      </w:sdtContent>
    </w:sdt>
  </w:p>
  <w:p w14:paraId="4B2399BA" w14:textId="77777777" w:rsidR="00A24300" w:rsidRPr="00F30305" w:rsidRDefault="00A24300">
    <w:pPr>
      <w:pStyle w:val="Kopfzeile"/>
      <w:rPr>
        <w:lang w:val="fr-CH"/>
      </w:rPr>
    </w:pPr>
  </w:p>
</w:hdr>
</file>

<file path=word/intelligence2.xml><?xml version="1.0" encoding="utf-8"?>
<int2:intelligence xmlns:int2="http://schemas.microsoft.com/office/intelligence/2020/intelligence" xmlns:oel="http://schemas.microsoft.com/office/2019/extlst">
  <int2:observations>
    <int2:textHash int2:hashCode="yURW0iXTEKqhmq" int2:id="2nfFv44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A6670"/>
    <w:multiLevelType w:val="hybridMultilevel"/>
    <w:tmpl w:val="4D2E64EC"/>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15:restartNumberingAfterBreak="0">
    <w:nsid w:val="2D7C2FD5"/>
    <w:multiLevelType w:val="hybridMultilevel"/>
    <w:tmpl w:val="77125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76E4742"/>
    <w:multiLevelType w:val="multilevel"/>
    <w:tmpl w:val="FBF23214"/>
    <w:lvl w:ilvl="0">
      <w:start w:val="1"/>
      <w:numFmt w:val="decimal"/>
      <w:lvlText w:val="%1."/>
      <w:lvlJc w:val="left"/>
      <w:pPr>
        <w:ind w:left="360" w:hanging="360"/>
      </w:pPr>
      <w:rPr>
        <w:i w:val="0"/>
        <w:color w:val="auto"/>
      </w:rPr>
    </w:lvl>
    <w:lvl w:ilvl="1">
      <w:start w:val="1"/>
      <w:numFmt w:val="decimal"/>
      <w:lvlText w:val="%1.%2."/>
      <w:lvlJc w:val="left"/>
      <w:pPr>
        <w:ind w:left="792" w:hanging="432"/>
      </w:pPr>
      <w:rPr>
        <w:i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D67996"/>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48262F03"/>
    <w:multiLevelType w:val="hybridMultilevel"/>
    <w:tmpl w:val="B382FB46"/>
    <w:lvl w:ilvl="0" w:tplc="53986B4C">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AD211CB"/>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EFF4ED9"/>
    <w:multiLevelType w:val="multilevel"/>
    <w:tmpl w:val="4012498A"/>
    <w:lvl w:ilvl="0">
      <w:start w:val="1"/>
      <w:numFmt w:val="decimal"/>
      <w:lvlText w:val="%1."/>
      <w:lvlJc w:val="left"/>
      <w:pPr>
        <w:ind w:left="360" w:hanging="360"/>
      </w:pPr>
      <w:rPr>
        <w:i w:val="0"/>
        <w:color w:val="1F497D" w:themeColor="text2"/>
      </w:rPr>
    </w:lvl>
    <w:lvl w:ilvl="1">
      <w:start w:val="1"/>
      <w:numFmt w:val="decimal"/>
      <w:lvlText w:val="%1.%2."/>
      <w:lvlJc w:val="left"/>
      <w:pPr>
        <w:ind w:left="792" w:hanging="432"/>
      </w:pPr>
      <w:rPr>
        <w:i w:val="0"/>
        <w:color w:val="1F497D" w:themeColor="tex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3F37B8"/>
    <w:multiLevelType w:val="hybridMultilevel"/>
    <w:tmpl w:val="8250A620"/>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16cid:durableId="202326854">
    <w:abstractNumId w:val="4"/>
  </w:num>
  <w:num w:numId="2" w16cid:durableId="1451168934">
    <w:abstractNumId w:val="1"/>
  </w:num>
  <w:num w:numId="3" w16cid:durableId="1282805970">
    <w:abstractNumId w:val="0"/>
  </w:num>
  <w:num w:numId="4" w16cid:durableId="101077108">
    <w:abstractNumId w:val="6"/>
  </w:num>
  <w:num w:numId="5" w16cid:durableId="1437406443">
    <w:abstractNumId w:val="7"/>
  </w:num>
  <w:num w:numId="6" w16cid:durableId="896552542">
    <w:abstractNumId w:val="2"/>
  </w:num>
  <w:num w:numId="7" w16cid:durableId="342129543">
    <w:abstractNumId w:val="3"/>
  </w:num>
  <w:num w:numId="8" w16cid:durableId="1165243497">
    <w:abstractNumId w:val="2"/>
  </w:num>
  <w:num w:numId="9" w16cid:durableId="930628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5C1"/>
    <w:rsid w:val="00021447"/>
    <w:rsid w:val="00027B44"/>
    <w:rsid w:val="000B38C3"/>
    <w:rsid w:val="000D471B"/>
    <w:rsid w:val="00132DD6"/>
    <w:rsid w:val="0016447F"/>
    <w:rsid w:val="001647F9"/>
    <w:rsid w:val="00165B4D"/>
    <w:rsid w:val="0017776B"/>
    <w:rsid w:val="001872DD"/>
    <w:rsid w:val="001A4F8D"/>
    <w:rsid w:val="001F56DB"/>
    <w:rsid w:val="001F7D97"/>
    <w:rsid w:val="00200F48"/>
    <w:rsid w:val="002075C1"/>
    <w:rsid w:val="00247C1B"/>
    <w:rsid w:val="00256058"/>
    <w:rsid w:val="002675C0"/>
    <w:rsid w:val="00270DB5"/>
    <w:rsid w:val="002811F9"/>
    <w:rsid w:val="0029BCFA"/>
    <w:rsid w:val="002B0E48"/>
    <w:rsid w:val="002B6B13"/>
    <w:rsid w:val="002C340D"/>
    <w:rsid w:val="002D0F43"/>
    <w:rsid w:val="002F1ABA"/>
    <w:rsid w:val="00331C84"/>
    <w:rsid w:val="00332049"/>
    <w:rsid w:val="0036435E"/>
    <w:rsid w:val="003720F5"/>
    <w:rsid w:val="003B5DDB"/>
    <w:rsid w:val="003E208A"/>
    <w:rsid w:val="003E7592"/>
    <w:rsid w:val="00486C08"/>
    <w:rsid w:val="004C247B"/>
    <w:rsid w:val="00540FD6"/>
    <w:rsid w:val="00567216"/>
    <w:rsid w:val="00576400"/>
    <w:rsid w:val="005808DD"/>
    <w:rsid w:val="00586B95"/>
    <w:rsid w:val="00591868"/>
    <w:rsid w:val="005C34F1"/>
    <w:rsid w:val="005E4F6C"/>
    <w:rsid w:val="005F2AAA"/>
    <w:rsid w:val="005F7AD9"/>
    <w:rsid w:val="00633A40"/>
    <w:rsid w:val="006B21AE"/>
    <w:rsid w:val="0071383E"/>
    <w:rsid w:val="0074020E"/>
    <w:rsid w:val="007723B1"/>
    <w:rsid w:val="007A0014"/>
    <w:rsid w:val="007A6AB0"/>
    <w:rsid w:val="00824962"/>
    <w:rsid w:val="008776FA"/>
    <w:rsid w:val="00896660"/>
    <w:rsid w:val="008F0F47"/>
    <w:rsid w:val="008F1BFB"/>
    <w:rsid w:val="00901DF1"/>
    <w:rsid w:val="00913541"/>
    <w:rsid w:val="009774B9"/>
    <w:rsid w:val="009B3383"/>
    <w:rsid w:val="009D631D"/>
    <w:rsid w:val="009E1EFB"/>
    <w:rsid w:val="009F2395"/>
    <w:rsid w:val="00A24300"/>
    <w:rsid w:val="00A31F71"/>
    <w:rsid w:val="00A524BA"/>
    <w:rsid w:val="00A533EB"/>
    <w:rsid w:val="00A5566F"/>
    <w:rsid w:val="00A779BE"/>
    <w:rsid w:val="00A93C7F"/>
    <w:rsid w:val="00AC1E28"/>
    <w:rsid w:val="00AC53DC"/>
    <w:rsid w:val="00AF1CCE"/>
    <w:rsid w:val="00AF3735"/>
    <w:rsid w:val="00B0173A"/>
    <w:rsid w:val="00B16ED5"/>
    <w:rsid w:val="00B247B3"/>
    <w:rsid w:val="00B60F73"/>
    <w:rsid w:val="00B778AF"/>
    <w:rsid w:val="00BA5D20"/>
    <w:rsid w:val="00BB49E5"/>
    <w:rsid w:val="00BD5660"/>
    <w:rsid w:val="00C21030"/>
    <w:rsid w:val="00C36A94"/>
    <w:rsid w:val="00C4524A"/>
    <w:rsid w:val="00C52D69"/>
    <w:rsid w:val="00C649CC"/>
    <w:rsid w:val="00C65C31"/>
    <w:rsid w:val="00C81931"/>
    <w:rsid w:val="00C872CD"/>
    <w:rsid w:val="00CA20B6"/>
    <w:rsid w:val="00CA788E"/>
    <w:rsid w:val="00CB7203"/>
    <w:rsid w:val="00CE615F"/>
    <w:rsid w:val="00CE62CF"/>
    <w:rsid w:val="00D022F5"/>
    <w:rsid w:val="00D30B71"/>
    <w:rsid w:val="00D36B39"/>
    <w:rsid w:val="00D3E1B5"/>
    <w:rsid w:val="00D447D5"/>
    <w:rsid w:val="00D56CB5"/>
    <w:rsid w:val="00D7774B"/>
    <w:rsid w:val="00D83571"/>
    <w:rsid w:val="00D85078"/>
    <w:rsid w:val="00DDB3FD"/>
    <w:rsid w:val="00DE1E14"/>
    <w:rsid w:val="00E15EC2"/>
    <w:rsid w:val="00E42355"/>
    <w:rsid w:val="00E856C6"/>
    <w:rsid w:val="00EB105F"/>
    <w:rsid w:val="00EC6FF2"/>
    <w:rsid w:val="00EC74D5"/>
    <w:rsid w:val="00EC774A"/>
    <w:rsid w:val="00F0456E"/>
    <w:rsid w:val="00F30305"/>
    <w:rsid w:val="00F83991"/>
    <w:rsid w:val="00FC50FD"/>
    <w:rsid w:val="0141F9B5"/>
    <w:rsid w:val="0199700D"/>
    <w:rsid w:val="02473082"/>
    <w:rsid w:val="02B20C4E"/>
    <w:rsid w:val="02DDCA16"/>
    <w:rsid w:val="0487D46E"/>
    <w:rsid w:val="04A4EAE0"/>
    <w:rsid w:val="04BD9B79"/>
    <w:rsid w:val="04FD2E1D"/>
    <w:rsid w:val="050F127A"/>
    <w:rsid w:val="0698FE7E"/>
    <w:rsid w:val="071AA1A5"/>
    <w:rsid w:val="083CBC65"/>
    <w:rsid w:val="0846B33C"/>
    <w:rsid w:val="0861729B"/>
    <w:rsid w:val="0872AD72"/>
    <w:rsid w:val="08AD79FE"/>
    <w:rsid w:val="08AEB7E0"/>
    <w:rsid w:val="08F05AC8"/>
    <w:rsid w:val="09102234"/>
    <w:rsid w:val="0BB23BBA"/>
    <w:rsid w:val="0CA6E353"/>
    <w:rsid w:val="0DA30EA8"/>
    <w:rsid w:val="10408A4A"/>
    <w:rsid w:val="107DBF57"/>
    <w:rsid w:val="1085ACDD"/>
    <w:rsid w:val="1091FE97"/>
    <w:rsid w:val="1184F963"/>
    <w:rsid w:val="11D2CEDA"/>
    <w:rsid w:val="11E39EAB"/>
    <w:rsid w:val="12A2E73D"/>
    <w:rsid w:val="137F6F0C"/>
    <w:rsid w:val="139D1267"/>
    <w:rsid w:val="13BD4D9F"/>
    <w:rsid w:val="14BA96E6"/>
    <w:rsid w:val="15021710"/>
    <w:rsid w:val="15591E00"/>
    <w:rsid w:val="15E6EB53"/>
    <w:rsid w:val="16191D48"/>
    <w:rsid w:val="16566747"/>
    <w:rsid w:val="16B70FCE"/>
    <w:rsid w:val="16C9410C"/>
    <w:rsid w:val="16ED00DB"/>
    <w:rsid w:val="17062938"/>
    <w:rsid w:val="1852E02F"/>
    <w:rsid w:val="18570E14"/>
    <w:rsid w:val="1888D13C"/>
    <w:rsid w:val="1890BEC2"/>
    <w:rsid w:val="18986DC2"/>
    <w:rsid w:val="18A1F999"/>
    <w:rsid w:val="196FE512"/>
    <w:rsid w:val="19905F6E"/>
    <w:rsid w:val="1A24A19D"/>
    <w:rsid w:val="1AFE72E5"/>
    <w:rsid w:val="1B29D86A"/>
    <w:rsid w:val="1BC071FE"/>
    <w:rsid w:val="1BC704F0"/>
    <w:rsid w:val="1CD4D84C"/>
    <w:rsid w:val="1EACF565"/>
    <w:rsid w:val="207E6F84"/>
    <w:rsid w:val="221A3FE5"/>
    <w:rsid w:val="22364674"/>
    <w:rsid w:val="22AA6008"/>
    <w:rsid w:val="22AF2465"/>
    <w:rsid w:val="22DE53E2"/>
    <w:rsid w:val="2378B24E"/>
    <w:rsid w:val="23812BFE"/>
    <w:rsid w:val="2391DAAB"/>
    <w:rsid w:val="23D37169"/>
    <w:rsid w:val="23E7D90D"/>
    <w:rsid w:val="247A2443"/>
    <w:rsid w:val="24D0BAB0"/>
    <w:rsid w:val="2627D004"/>
    <w:rsid w:val="2649DC60"/>
    <w:rsid w:val="26747897"/>
    <w:rsid w:val="26BBF8C1"/>
    <w:rsid w:val="26F92649"/>
    <w:rsid w:val="270B122B"/>
    <w:rsid w:val="274ED9E1"/>
    <w:rsid w:val="278EA5D1"/>
    <w:rsid w:val="27A08A2E"/>
    <w:rsid w:val="27A7CE2E"/>
    <w:rsid w:val="27B1C505"/>
    <w:rsid w:val="28680C99"/>
    <w:rsid w:val="28A6E28C"/>
    <w:rsid w:val="292A7632"/>
    <w:rsid w:val="2999ECEB"/>
    <w:rsid w:val="29D1006D"/>
    <w:rsid w:val="29D122DA"/>
    <w:rsid w:val="2A10EFC5"/>
    <w:rsid w:val="2A282FFC"/>
    <w:rsid w:val="2AD034E8"/>
    <w:rsid w:val="2AD2D4A9"/>
    <w:rsid w:val="2B4EEEA2"/>
    <w:rsid w:val="2B957920"/>
    <w:rsid w:val="2BBEB85A"/>
    <w:rsid w:val="2D5E7ECB"/>
    <w:rsid w:val="2E5A0272"/>
    <w:rsid w:val="2E7F8A7C"/>
    <w:rsid w:val="2EFBA11F"/>
    <w:rsid w:val="2FF0BEA6"/>
    <w:rsid w:val="309A3F07"/>
    <w:rsid w:val="30A147C3"/>
    <w:rsid w:val="30B538EB"/>
    <w:rsid w:val="30CB593C"/>
    <w:rsid w:val="333C2AA7"/>
    <w:rsid w:val="342D9635"/>
    <w:rsid w:val="343C4C19"/>
    <w:rsid w:val="34B80FFB"/>
    <w:rsid w:val="34C42FC9"/>
    <w:rsid w:val="3518653E"/>
    <w:rsid w:val="365AA30C"/>
    <w:rsid w:val="365F2488"/>
    <w:rsid w:val="37F6736D"/>
    <w:rsid w:val="37FBD08B"/>
    <w:rsid w:val="3870F99D"/>
    <w:rsid w:val="3A7E193B"/>
    <w:rsid w:val="3B223676"/>
    <w:rsid w:val="3B272F3A"/>
    <w:rsid w:val="3BFC5F55"/>
    <w:rsid w:val="3C1F7FBD"/>
    <w:rsid w:val="3C38A81A"/>
    <w:rsid w:val="3DCDD340"/>
    <w:rsid w:val="3DCF1122"/>
    <w:rsid w:val="3EC04DE8"/>
    <w:rsid w:val="416A0871"/>
    <w:rsid w:val="4170EFA9"/>
    <w:rsid w:val="42B60C58"/>
    <w:rsid w:val="4349D011"/>
    <w:rsid w:val="448F3638"/>
    <w:rsid w:val="4548B7C9"/>
    <w:rsid w:val="4581066D"/>
    <w:rsid w:val="462B0699"/>
    <w:rsid w:val="466EF5FA"/>
    <w:rsid w:val="4899AE7C"/>
    <w:rsid w:val="48A76C58"/>
    <w:rsid w:val="491DE09E"/>
    <w:rsid w:val="4B5B99EE"/>
    <w:rsid w:val="4BCBCF9D"/>
    <w:rsid w:val="4BEBDF89"/>
    <w:rsid w:val="4D21729F"/>
    <w:rsid w:val="4E8135D9"/>
    <w:rsid w:val="4E9196D1"/>
    <w:rsid w:val="4F7531CF"/>
    <w:rsid w:val="50B27E3D"/>
    <w:rsid w:val="512E2CC6"/>
    <w:rsid w:val="51B77C07"/>
    <w:rsid w:val="52326601"/>
    <w:rsid w:val="5245FADE"/>
    <w:rsid w:val="524E4E9E"/>
    <w:rsid w:val="52D295A8"/>
    <w:rsid w:val="532560CD"/>
    <w:rsid w:val="53EA1EFF"/>
    <w:rsid w:val="5464697C"/>
    <w:rsid w:val="55132719"/>
    <w:rsid w:val="552A113F"/>
    <w:rsid w:val="555B4DB5"/>
    <w:rsid w:val="555FD288"/>
    <w:rsid w:val="55B9D71C"/>
    <w:rsid w:val="55D81233"/>
    <w:rsid w:val="572A1615"/>
    <w:rsid w:val="573AE81E"/>
    <w:rsid w:val="586E7086"/>
    <w:rsid w:val="58C57DA8"/>
    <w:rsid w:val="58FD5597"/>
    <w:rsid w:val="59B15315"/>
    <w:rsid w:val="59F51B14"/>
    <w:rsid w:val="5AB7AB73"/>
    <w:rsid w:val="5C58E356"/>
    <w:rsid w:val="5D3CF84E"/>
    <w:rsid w:val="5D870A6E"/>
    <w:rsid w:val="5E0CD4FF"/>
    <w:rsid w:val="5E8AF23E"/>
    <w:rsid w:val="5F22DACF"/>
    <w:rsid w:val="629A8A18"/>
    <w:rsid w:val="62A047AA"/>
    <w:rsid w:val="62AC2563"/>
    <w:rsid w:val="62DC89EA"/>
    <w:rsid w:val="655289AF"/>
    <w:rsid w:val="66AD9315"/>
    <w:rsid w:val="67153868"/>
    <w:rsid w:val="6731E8C3"/>
    <w:rsid w:val="678F0AF5"/>
    <w:rsid w:val="67927C69"/>
    <w:rsid w:val="67C10720"/>
    <w:rsid w:val="686294CC"/>
    <w:rsid w:val="688A2A71"/>
    <w:rsid w:val="68C80A4F"/>
    <w:rsid w:val="68CD2746"/>
    <w:rsid w:val="6920C405"/>
    <w:rsid w:val="6A1E0D4C"/>
    <w:rsid w:val="6A39206F"/>
    <w:rsid w:val="6A7771D3"/>
    <w:rsid w:val="6B7E069F"/>
    <w:rsid w:val="6BFB9C5B"/>
    <w:rsid w:val="6C3F3C6A"/>
    <w:rsid w:val="6C4729F0"/>
    <w:rsid w:val="6DE2FA51"/>
    <w:rsid w:val="6F23D24B"/>
    <w:rsid w:val="6F7ECAB2"/>
    <w:rsid w:val="6FE4712F"/>
    <w:rsid w:val="71254172"/>
    <w:rsid w:val="712BD5EA"/>
    <w:rsid w:val="717F60CD"/>
    <w:rsid w:val="71B96067"/>
    <w:rsid w:val="7217E45A"/>
    <w:rsid w:val="72AE7DEE"/>
    <w:rsid w:val="72D5E557"/>
    <w:rsid w:val="73572A52"/>
    <w:rsid w:val="73B22124"/>
    <w:rsid w:val="74B8B285"/>
    <w:rsid w:val="7524E8E5"/>
    <w:rsid w:val="758C1AF4"/>
    <w:rsid w:val="767B96B3"/>
    <w:rsid w:val="77064D37"/>
    <w:rsid w:val="7715DECE"/>
    <w:rsid w:val="77CC5789"/>
    <w:rsid w:val="77D7A37C"/>
    <w:rsid w:val="78176714"/>
    <w:rsid w:val="78A475A5"/>
    <w:rsid w:val="7936E7CF"/>
    <w:rsid w:val="795C2A53"/>
    <w:rsid w:val="797AE8D1"/>
    <w:rsid w:val="79F85A08"/>
    <w:rsid w:val="7A22F63F"/>
    <w:rsid w:val="7A23E0D3"/>
    <w:rsid w:val="7A6BE5CC"/>
    <w:rsid w:val="7AF7FAB4"/>
    <w:rsid w:val="7B564BD6"/>
    <w:rsid w:val="7CE8B179"/>
    <w:rsid w:val="7D2FFACA"/>
    <w:rsid w:val="7D6C5062"/>
    <w:rsid w:val="7D73BF5E"/>
    <w:rsid w:val="7D97FF14"/>
    <w:rsid w:val="7E3E547B"/>
    <w:rsid w:val="7E466C6E"/>
    <w:rsid w:val="7F3AB5C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CE61F"/>
  <w15:chartTrackingRefBased/>
  <w15:docId w15:val="{9A66F4BA-4F93-4EEA-A957-51824430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de-CH"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24300"/>
  </w:style>
  <w:style w:type="paragraph" w:styleId="berschrift1">
    <w:name w:val="heading 1"/>
    <w:aliases w:val="Nummerierung Ebene 1"/>
    <w:basedOn w:val="Standard"/>
    <w:next w:val="Standard"/>
    <w:link w:val="berschrift1Zchn"/>
    <w:uiPriority w:val="9"/>
    <w:qFormat/>
    <w:rsid w:val="000D471B"/>
    <w:pPr>
      <w:keepNext/>
      <w:keepLines/>
      <w:spacing w:before="320" w:after="0" w:line="240" w:lineRule="auto"/>
      <w:outlineLvl w:val="0"/>
    </w:pPr>
    <w:rPr>
      <w:rFonts w:asciiTheme="majorHAnsi" w:eastAsiaTheme="majorEastAsia" w:hAnsiTheme="majorHAnsi" w:cstheme="majorBidi"/>
      <w:color w:val="8064A2" w:themeColor="accent4"/>
      <w:sz w:val="32"/>
      <w:szCs w:val="32"/>
    </w:rPr>
  </w:style>
  <w:style w:type="paragraph" w:styleId="berschrift2">
    <w:name w:val="heading 2"/>
    <w:aliases w:val="Nummerierung Ebene 2"/>
    <w:basedOn w:val="Standard"/>
    <w:next w:val="Standard"/>
    <w:link w:val="berschrift2Zchn"/>
    <w:uiPriority w:val="9"/>
    <w:unhideWhenUsed/>
    <w:qFormat/>
    <w:rsid w:val="000D471B"/>
    <w:pPr>
      <w:keepNext/>
      <w:keepLines/>
      <w:spacing w:before="80" w:after="0" w:line="240" w:lineRule="auto"/>
      <w:outlineLvl w:val="1"/>
    </w:pPr>
    <w:rPr>
      <w:rFonts w:asciiTheme="majorHAnsi" w:eastAsiaTheme="majorEastAsia" w:hAnsiTheme="majorHAnsi" w:cstheme="majorBidi"/>
      <w:color w:val="8064A2" w:themeColor="accent4"/>
      <w:sz w:val="28"/>
      <w:szCs w:val="28"/>
    </w:rPr>
  </w:style>
  <w:style w:type="paragraph" w:styleId="berschrift3">
    <w:name w:val="heading 3"/>
    <w:aliases w:val="Nummerierung Ebene 3"/>
    <w:basedOn w:val="Standard"/>
    <w:next w:val="Standard"/>
    <w:link w:val="berschrift3Zchn"/>
    <w:uiPriority w:val="9"/>
    <w:unhideWhenUsed/>
    <w:qFormat/>
    <w:rsid w:val="000D471B"/>
    <w:pPr>
      <w:keepNext/>
      <w:keepLines/>
      <w:spacing w:before="40" w:after="0" w:line="240" w:lineRule="auto"/>
      <w:outlineLvl w:val="2"/>
    </w:pPr>
    <w:rPr>
      <w:rFonts w:asciiTheme="majorHAnsi" w:eastAsiaTheme="majorEastAsia" w:hAnsiTheme="majorHAnsi" w:cstheme="majorBidi"/>
      <w:color w:val="8064A2" w:themeColor="accent4"/>
      <w:sz w:val="24"/>
      <w:szCs w:val="24"/>
    </w:rPr>
  </w:style>
  <w:style w:type="paragraph" w:styleId="berschrift4">
    <w:name w:val="heading 4"/>
    <w:aliases w:val="Überschrift"/>
    <w:basedOn w:val="Standard"/>
    <w:next w:val="Standard"/>
    <w:link w:val="berschrift4Zchn"/>
    <w:uiPriority w:val="9"/>
    <w:unhideWhenUsed/>
    <w:qFormat/>
    <w:rsid w:val="00A24300"/>
    <w:pPr>
      <w:keepNext/>
      <w:keepLines/>
      <w:spacing w:before="40" w:after="0"/>
      <w:outlineLvl w:val="3"/>
    </w:pPr>
    <w:rPr>
      <w:rFonts w:asciiTheme="majorHAnsi" w:eastAsiaTheme="majorEastAsia" w:hAnsiTheme="majorHAnsi" w:cstheme="majorBidi"/>
      <w:sz w:val="22"/>
      <w:szCs w:val="22"/>
    </w:rPr>
  </w:style>
  <w:style w:type="paragraph" w:styleId="berschrift5">
    <w:name w:val="heading 5"/>
    <w:basedOn w:val="Standard"/>
    <w:next w:val="Standard"/>
    <w:link w:val="berschrift5Zchn"/>
    <w:uiPriority w:val="9"/>
    <w:semiHidden/>
    <w:unhideWhenUsed/>
    <w:qFormat/>
    <w:rsid w:val="000D471B"/>
    <w:pPr>
      <w:keepNext/>
      <w:keepLines/>
      <w:spacing w:before="40" w:after="0"/>
      <w:outlineLvl w:val="4"/>
    </w:pPr>
    <w:rPr>
      <w:rFonts w:asciiTheme="majorHAnsi" w:eastAsiaTheme="majorEastAsia" w:hAnsiTheme="majorHAnsi" w:cstheme="majorBidi"/>
      <w:color w:val="8064A2" w:themeColor="accent4"/>
      <w:sz w:val="22"/>
      <w:szCs w:val="22"/>
    </w:rPr>
  </w:style>
  <w:style w:type="paragraph" w:styleId="berschrift6">
    <w:name w:val="heading 6"/>
    <w:basedOn w:val="Standard"/>
    <w:next w:val="Standard"/>
    <w:link w:val="berschrift6Zchn"/>
    <w:uiPriority w:val="9"/>
    <w:semiHidden/>
    <w:unhideWhenUsed/>
    <w:qFormat/>
    <w:rsid w:val="00A24300"/>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berschrift7">
    <w:name w:val="heading 7"/>
    <w:basedOn w:val="Standard"/>
    <w:next w:val="Standard"/>
    <w:link w:val="berschrift7Zchn"/>
    <w:uiPriority w:val="9"/>
    <w:semiHidden/>
    <w:unhideWhenUsed/>
    <w:qFormat/>
    <w:rsid w:val="00A24300"/>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berschrift8">
    <w:name w:val="heading 8"/>
    <w:basedOn w:val="Standard"/>
    <w:next w:val="Standard"/>
    <w:link w:val="berschrift8Zchn"/>
    <w:uiPriority w:val="9"/>
    <w:semiHidden/>
    <w:unhideWhenUsed/>
    <w:qFormat/>
    <w:rsid w:val="00A24300"/>
    <w:pPr>
      <w:keepNext/>
      <w:keepLines/>
      <w:spacing w:before="40" w:after="0"/>
      <w:outlineLvl w:val="7"/>
    </w:pPr>
    <w:rPr>
      <w:rFonts w:asciiTheme="majorHAnsi" w:eastAsiaTheme="majorEastAsia" w:hAnsiTheme="majorHAnsi" w:cstheme="majorBidi"/>
      <w:b/>
      <w:bCs/>
      <w:color w:val="1F497D" w:themeColor="text2"/>
    </w:rPr>
  </w:style>
  <w:style w:type="paragraph" w:styleId="berschrift9">
    <w:name w:val="heading 9"/>
    <w:basedOn w:val="Standard"/>
    <w:next w:val="Standard"/>
    <w:link w:val="berschrift9Zchn"/>
    <w:uiPriority w:val="9"/>
    <w:semiHidden/>
    <w:unhideWhenUsed/>
    <w:qFormat/>
    <w:rsid w:val="00A24300"/>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872CD"/>
    <w:pPr>
      <w:ind w:left="720"/>
      <w:contextualSpacing/>
    </w:pPr>
  </w:style>
  <w:style w:type="character" w:styleId="Hyperlink">
    <w:name w:val="Hyperlink"/>
    <w:basedOn w:val="Absatz-Standardschriftart"/>
    <w:uiPriority w:val="99"/>
    <w:unhideWhenUsed/>
    <w:rsid w:val="0017776B"/>
    <w:rPr>
      <w:color w:val="0000FF" w:themeColor="hyperlink"/>
      <w:u w:val="single"/>
    </w:rPr>
  </w:style>
  <w:style w:type="character" w:customStyle="1" w:styleId="berschrift1Zchn">
    <w:name w:val="Überschrift 1 Zchn"/>
    <w:aliases w:val="Nummerierung Ebene 1 Zchn"/>
    <w:basedOn w:val="Absatz-Standardschriftart"/>
    <w:link w:val="berschrift1"/>
    <w:uiPriority w:val="9"/>
    <w:rsid w:val="000D471B"/>
    <w:rPr>
      <w:rFonts w:asciiTheme="majorHAnsi" w:eastAsiaTheme="majorEastAsia" w:hAnsiTheme="majorHAnsi" w:cstheme="majorBidi"/>
      <w:color w:val="8064A2" w:themeColor="accent4"/>
      <w:sz w:val="32"/>
      <w:szCs w:val="32"/>
    </w:rPr>
  </w:style>
  <w:style w:type="paragraph" w:styleId="Inhaltsverzeichnisberschrift">
    <w:name w:val="TOC Heading"/>
    <w:basedOn w:val="berschrift1"/>
    <w:next w:val="Standard"/>
    <w:uiPriority w:val="39"/>
    <w:unhideWhenUsed/>
    <w:qFormat/>
    <w:rsid w:val="00A24300"/>
    <w:pPr>
      <w:outlineLvl w:val="9"/>
    </w:pPr>
  </w:style>
  <w:style w:type="character" w:customStyle="1" w:styleId="berschrift2Zchn">
    <w:name w:val="Überschrift 2 Zchn"/>
    <w:aliases w:val="Nummerierung Ebene 2 Zchn"/>
    <w:basedOn w:val="Absatz-Standardschriftart"/>
    <w:link w:val="berschrift2"/>
    <w:uiPriority w:val="9"/>
    <w:rsid w:val="000D471B"/>
    <w:rPr>
      <w:rFonts w:asciiTheme="majorHAnsi" w:eastAsiaTheme="majorEastAsia" w:hAnsiTheme="majorHAnsi" w:cstheme="majorBidi"/>
      <w:color w:val="8064A2" w:themeColor="accent4"/>
      <w:sz w:val="28"/>
      <w:szCs w:val="28"/>
    </w:rPr>
  </w:style>
  <w:style w:type="paragraph" w:styleId="Verzeichnis1">
    <w:name w:val="toc 1"/>
    <w:basedOn w:val="Standard"/>
    <w:next w:val="Standard"/>
    <w:autoRedefine/>
    <w:uiPriority w:val="39"/>
    <w:unhideWhenUsed/>
    <w:rsid w:val="00AF1CCE"/>
    <w:pPr>
      <w:spacing w:after="100"/>
    </w:pPr>
  </w:style>
  <w:style w:type="paragraph" w:styleId="Verzeichnis2">
    <w:name w:val="toc 2"/>
    <w:basedOn w:val="Standard"/>
    <w:next w:val="Standard"/>
    <w:autoRedefine/>
    <w:uiPriority w:val="39"/>
    <w:unhideWhenUsed/>
    <w:rsid w:val="00CB7203"/>
    <w:pPr>
      <w:tabs>
        <w:tab w:val="right" w:leader="dot" w:pos="9062"/>
      </w:tabs>
      <w:spacing w:after="100"/>
      <w:ind w:left="567" w:hanging="567"/>
    </w:pPr>
  </w:style>
  <w:style w:type="character" w:customStyle="1" w:styleId="berschrift3Zchn">
    <w:name w:val="Überschrift 3 Zchn"/>
    <w:aliases w:val="Nummerierung Ebene 3 Zchn"/>
    <w:basedOn w:val="Absatz-Standardschriftart"/>
    <w:link w:val="berschrift3"/>
    <w:uiPriority w:val="9"/>
    <w:rsid w:val="000D471B"/>
    <w:rPr>
      <w:rFonts w:asciiTheme="majorHAnsi" w:eastAsiaTheme="majorEastAsia" w:hAnsiTheme="majorHAnsi" w:cstheme="majorBidi"/>
      <w:color w:val="8064A2" w:themeColor="accent4"/>
      <w:sz w:val="24"/>
      <w:szCs w:val="24"/>
    </w:rPr>
  </w:style>
  <w:style w:type="character" w:customStyle="1" w:styleId="berschrift4Zchn">
    <w:name w:val="Überschrift 4 Zchn"/>
    <w:aliases w:val="Überschrift Zchn"/>
    <w:basedOn w:val="Absatz-Standardschriftart"/>
    <w:link w:val="berschrift4"/>
    <w:uiPriority w:val="9"/>
    <w:rsid w:val="00A24300"/>
    <w:rPr>
      <w:rFonts w:asciiTheme="majorHAnsi" w:eastAsiaTheme="majorEastAsia" w:hAnsiTheme="majorHAnsi" w:cstheme="majorBidi"/>
      <w:sz w:val="22"/>
      <w:szCs w:val="22"/>
    </w:rPr>
  </w:style>
  <w:style w:type="character" w:styleId="Fett">
    <w:name w:val="Strong"/>
    <w:basedOn w:val="Absatz-Standardschriftart"/>
    <w:uiPriority w:val="22"/>
    <w:qFormat/>
    <w:rsid w:val="00A24300"/>
    <w:rPr>
      <w:b/>
      <w:bCs/>
    </w:rPr>
  </w:style>
  <w:style w:type="paragraph" w:customStyle="1" w:styleId="tessstt">
    <w:name w:val="tessstt"/>
    <w:basedOn w:val="Standard"/>
    <w:rsid w:val="00B0173A"/>
    <w:pPr>
      <w:spacing w:before="120"/>
    </w:pPr>
  </w:style>
  <w:style w:type="character" w:customStyle="1" w:styleId="berschrift5Zchn">
    <w:name w:val="Überschrift 5 Zchn"/>
    <w:basedOn w:val="Absatz-Standardschriftart"/>
    <w:link w:val="berschrift5"/>
    <w:uiPriority w:val="9"/>
    <w:semiHidden/>
    <w:rsid w:val="000D471B"/>
    <w:rPr>
      <w:rFonts w:asciiTheme="majorHAnsi" w:eastAsiaTheme="majorEastAsia" w:hAnsiTheme="majorHAnsi" w:cstheme="majorBidi"/>
      <w:color w:val="8064A2" w:themeColor="accent4"/>
      <w:sz w:val="22"/>
      <w:szCs w:val="22"/>
    </w:rPr>
  </w:style>
  <w:style w:type="character" w:customStyle="1" w:styleId="berschrift6Zchn">
    <w:name w:val="Überschrift 6 Zchn"/>
    <w:basedOn w:val="Absatz-Standardschriftart"/>
    <w:link w:val="berschrift6"/>
    <w:uiPriority w:val="9"/>
    <w:semiHidden/>
    <w:rsid w:val="00A24300"/>
    <w:rPr>
      <w:rFonts w:asciiTheme="majorHAnsi" w:eastAsiaTheme="majorEastAsia" w:hAnsiTheme="majorHAnsi" w:cstheme="majorBidi"/>
      <w:i/>
      <w:iCs/>
      <w:color w:val="1F497D" w:themeColor="text2"/>
      <w:sz w:val="21"/>
      <w:szCs w:val="21"/>
    </w:rPr>
  </w:style>
  <w:style w:type="character" w:customStyle="1" w:styleId="berschrift7Zchn">
    <w:name w:val="Überschrift 7 Zchn"/>
    <w:basedOn w:val="Absatz-Standardschriftart"/>
    <w:link w:val="berschrift7"/>
    <w:uiPriority w:val="9"/>
    <w:semiHidden/>
    <w:rsid w:val="00A24300"/>
    <w:rPr>
      <w:rFonts w:asciiTheme="majorHAnsi" w:eastAsiaTheme="majorEastAsia" w:hAnsiTheme="majorHAnsi" w:cstheme="majorBidi"/>
      <w:i/>
      <w:iCs/>
      <w:color w:val="244061" w:themeColor="accent1" w:themeShade="80"/>
      <w:sz w:val="21"/>
      <w:szCs w:val="21"/>
    </w:rPr>
  </w:style>
  <w:style w:type="character" w:customStyle="1" w:styleId="berschrift8Zchn">
    <w:name w:val="Überschrift 8 Zchn"/>
    <w:basedOn w:val="Absatz-Standardschriftart"/>
    <w:link w:val="berschrift8"/>
    <w:uiPriority w:val="9"/>
    <w:semiHidden/>
    <w:rsid w:val="00A24300"/>
    <w:rPr>
      <w:rFonts w:asciiTheme="majorHAnsi" w:eastAsiaTheme="majorEastAsia" w:hAnsiTheme="majorHAnsi" w:cstheme="majorBidi"/>
      <w:b/>
      <w:bCs/>
      <w:color w:val="1F497D" w:themeColor="text2"/>
    </w:rPr>
  </w:style>
  <w:style w:type="character" w:customStyle="1" w:styleId="berschrift9Zchn">
    <w:name w:val="Überschrift 9 Zchn"/>
    <w:basedOn w:val="Absatz-Standardschriftart"/>
    <w:link w:val="berschrift9"/>
    <w:uiPriority w:val="9"/>
    <w:semiHidden/>
    <w:rsid w:val="00A24300"/>
    <w:rPr>
      <w:rFonts w:asciiTheme="majorHAnsi" w:eastAsiaTheme="majorEastAsia" w:hAnsiTheme="majorHAnsi" w:cstheme="majorBidi"/>
      <w:b/>
      <w:bCs/>
      <w:i/>
      <w:iCs/>
      <w:color w:val="1F497D" w:themeColor="text2"/>
    </w:rPr>
  </w:style>
  <w:style w:type="paragraph" w:styleId="Beschriftung">
    <w:name w:val="caption"/>
    <w:basedOn w:val="Standard"/>
    <w:next w:val="Standard"/>
    <w:uiPriority w:val="35"/>
    <w:semiHidden/>
    <w:unhideWhenUsed/>
    <w:qFormat/>
    <w:rsid w:val="00A24300"/>
    <w:pPr>
      <w:spacing w:line="240" w:lineRule="auto"/>
    </w:pPr>
    <w:rPr>
      <w:b/>
      <w:bCs/>
      <w:smallCaps/>
      <w:color w:val="595959" w:themeColor="text1" w:themeTint="A6"/>
      <w:spacing w:val="6"/>
    </w:rPr>
  </w:style>
  <w:style w:type="paragraph" w:styleId="Titel">
    <w:name w:val="Title"/>
    <w:basedOn w:val="Standard"/>
    <w:next w:val="Standard"/>
    <w:link w:val="TitelZchn"/>
    <w:uiPriority w:val="10"/>
    <w:qFormat/>
    <w:rsid w:val="000D471B"/>
    <w:pPr>
      <w:spacing w:after="0" w:line="240" w:lineRule="auto"/>
      <w:contextualSpacing/>
    </w:pPr>
    <w:rPr>
      <w:rFonts w:asciiTheme="majorHAnsi" w:eastAsiaTheme="majorEastAsia" w:hAnsiTheme="majorHAnsi" w:cstheme="majorBidi"/>
      <w:color w:val="8064A2" w:themeColor="accent4"/>
      <w:spacing w:val="-10"/>
      <w:sz w:val="56"/>
      <w:szCs w:val="56"/>
    </w:rPr>
  </w:style>
  <w:style w:type="character" w:customStyle="1" w:styleId="TitelZchn">
    <w:name w:val="Titel Zchn"/>
    <w:basedOn w:val="Absatz-Standardschriftart"/>
    <w:link w:val="Titel"/>
    <w:uiPriority w:val="10"/>
    <w:rsid w:val="000D471B"/>
    <w:rPr>
      <w:rFonts w:asciiTheme="majorHAnsi" w:eastAsiaTheme="majorEastAsia" w:hAnsiTheme="majorHAnsi" w:cstheme="majorBidi"/>
      <w:color w:val="8064A2" w:themeColor="accent4"/>
      <w:spacing w:val="-10"/>
      <w:sz w:val="56"/>
      <w:szCs w:val="56"/>
    </w:rPr>
  </w:style>
  <w:style w:type="paragraph" w:styleId="Untertitel">
    <w:name w:val="Subtitle"/>
    <w:basedOn w:val="Standard"/>
    <w:next w:val="Standard"/>
    <w:link w:val="UntertitelZchn"/>
    <w:uiPriority w:val="11"/>
    <w:qFormat/>
    <w:rsid w:val="00A24300"/>
    <w:pPr>
      <w:numPr>
        <w:ilvl w:val="1"/>
      </w:numPr>
      <w:spacing w:line="240" w:lineRule="auto"/>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A24300"/>
    <w:rPr>
      <w:rFonts w:asciiTheme="majorHAnsi" w:eastAsiaTheme="majorEastAsia" w:hAnsiTheme="majorHAnsi" w:cstheme="majorBidi"/>
      <w:sz w:val="24"/>
      <w:szCs w:val="24"/>
    </w:rPr>
  </w:style>
  <w:style w:type="character" w:styleId="Hervorhebung">
    <w:name w:val="Emphasis"/>
    <w:basedOn w:val="Absatz-Standardschriftart"/>
    <w:uiPriority w:val="20"/>
    <w:qFormat/>
    <w:rsid w:val="00A24300"/>
    <w:rPr>
      <w:i/>
      <w:iCs/>
    </w:rPr>
  </w:style>
  <w:style w:type="paragraph" w:styleId="KeinLeerraum">
    <w:name w:val="No Spacing"/>
    <w:link w:val="KeinLeerraumZchn"/>
    <w:uiPriority w:val="1"/>
    <w:qFormat/>
    <w:rsid w:val="00A24300"/>
    <w:pPr>
      <w:spacing w:after="0" w:line="240" w:lineRule="auto"/>
    </w:pPr>
  </w:style>
  <w:style w:type="paragraph" w:styleId="Zitat">
    <w:name w:val="Quote"/>
    <w:basedOn w:val="Standard"/>
    <w:next w:val="Standard"/>
    <w:link w:val="ZitatZchn"/>
    <w:uiPriority w:val="29"/>
    <w:qFormat/>
    <w:rsid w:val="00A24300"/>
    <w:pPr>
      <w:spacing w:before="160"/>
      <w:ind w:left="720" w:right="720"/>
    </w:pPr>
    <w:rPr>
      <w:i/>
      <w:iCs/>
      <w:color w:val="404040" w:themeColor="text1" w:themeTint="BF"/>
    </w:rPr>
  </w:style>
  <w:style w:type="character" w:customStyle="1" w:styleId="ZitatZchn">
    <w:name w:val="Zitat Zchn"/>
    <w:basedOn w:val="Absatz-Standardschriftart"/>
    <w:link w:val="Zitat"/>
    <w:uiPriority w:val="29"/>
    <w:rsid w:val="00A24300"/>
    <w:rPr>
      <w:i/>
      <w:iCs/>
      <w:color w:val="404040" w:themeColor="text1" w:themeTint="BF"/>
    </w:rPr>
  </w:style>
  <w:style w:type="paragraph" w:styleId="IntensivesZitat">
    <w:name w:val="Intense Quote"/>
    <w:basedOn w:val="Standard"/>
    <w:next w:val="Standard"/>
    <w:link w:val="IntensivesZitatZchn"/>
    <w:uiPriority w:val="30"/>
    <w:qFormat/>
    <w:rsid w:val="000D471B"/>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8064A2" w:themeColor="accent4"/>
      <w:sz w:val="28"/>
      <w:szCs w:val="28"/>
    </w:rPr>
  </w:style>
  <w:style w:type="character" w:customStyle="1" w:styleId="IntensivesZitatZchn">
    <w:name w:val="Intensives Zitat Zchn"/>
    <w:basedOn w:val="Absatz-Standardschriftart"/>
    <w:link w:val="IntensivesZitat"/>
    <w:uiPriority w:val="30"/>
    <w:rsid w:val="000D471B"/>
    <w:rPr>
      <w:rFonts w:asciiTheme="majorHAnsi" w:eastAsiaTheme="majorEastAsia" w:hAnsiTheme="majorHAnsi" w:cstheme="majorBidi"/>
      <w:color w:val="8064A2" w:themeColor="accent4"/>
      <w:sz w:val="28"/>
      <w:szCs w:val="28"/>
    </w:rPr>
  </w:style>
  <w:style w:type="character" w:styleId="SchwacheHervorhebung">
    <w:name w:val="Subtle Emphasis"/>
    <w:basedOn w:val="Absatz-Standardschriftart"/>
    <w:uiPriority w:val="19"/>
    <w:qFormat/>
    <w:rsid w:val="00A24300"/>
    <w:rPr>
      <w:i/>
      <w:iCs/>
      <w:color w:val="404040" w:themeColor="text1" w:themeTint="BF"/>
    </w:rPr>
  </w:style>
  <w:style w:type="character" w:styleId="IntensiveHervorhebung">
    <w:name w:val="Intense Emphasis"/>
    <w:basedOn w:val="Absatz-Standardschriftart"/>
    <w:uiPriority w:val="21"/>
    <w:qFormat/>
    <w:rsid w:val="00A24300"/>
    <w:rPr>
      <w:b/>
      <w:bCs/>
      <w:i/>
      <w:iCs/>
    </w:rPr>
  </w:style>
  <w:style w:type="character" w:styleId="SchwacherVerweis">
    <w:name w:val="Subtle Reference"/>
    <w:basedOn w:val="Absatz-Standardschriftart"/>
    <w:uiPriority w:val="31"/>
    <w:qFormat/>
    <w:rsid w:val="00A24300"/>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A24300"/>
    <w:rPr>
      <w:b/>
      <w:bCs/>
      <w:smallCaps/>
      <w:spacing w:val="5"/>
      <w:u w:val="single"/>
    </w:rPr>
  </w:style>
  <w:style w:type="character" w:styleId="Buchtitel">
    <w:name w:val="Book Title"/>
    <w:basedOn w:val="Absatz-Standardschriftart"/>
    <w:uiPriority w:val="33"/>
    <w:qFormat/>
    <w:rsid w:val="00A24300"/>
    <w:rPr>
      <w:b/>
      <w:bCs/>
      <w:smallCaps/>
    </w:rPr>
  </w:style>
  <w:style w:type="paragraph" w:styleId="Kopfzeile">
    <w:name w:val="header"/>
    <w:basedOn w:val="Standard"/>
    <w:link w:val="KopfzeileZchn"/>
    <w:uiPriority w:val="99"/>
    <w:unhideWhenUsed/>
    <w:rsid w:val="00A243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4300"/>
  </w:style>
  <w:style w:type="paragraph" w:styleId="Fuzeile">
    <w:name w:val="footer"/>
    <w:basedOn w:val="Standard"/>
    <w:link w:val="FuzeileZchn"/>
    <w:uiPriority w:val="99"/>
    <w:unhideWhenUsed/>
    <w:rsid w:val="00A243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4300"/>
  </w:style>
  <w:style w:type="paragraph" w:customStyle="1" w:styleId="MeinText">
    <w:name w:val="Mein Text"/>
    <w:basedOn w:val="Standard"/>
    <w:qFormat/>
    <w:rsid w:val="00CE615F"/>
    <w:pPr>
      <w:spacing w:before="120"/>
      <w:jc w:val="both"/>
    </w:pPr>
    <w:rPr>
      <w:sz w:val="22"/>
    </w:rPr>
  </w:style>
  <w:style w:type="character" w:customStyle="1" w:styleId="KeinLeerraumZchn">
    <w:name w:val="Kein Leerraum Zchn"/>
    <w:basedOn w:val="Absatz-Standardschriftart"/>
    <w:link w:val="KeinLeerraum"/>
    <w:uiPriority w:val="1"/>
    <w:rsid w:val="00A24300"/>
  </w:style>
  <w:style w:type="character" w:styleId="Platzhaltertext">
    <w:name w:val="Placeholder Text"/>
    <w:basedOn w:val="Absatz-Standardschriftart"/>
    <w:uiPriority w:val="99"/>
    <w:semiHidden/>
    <w:rsid w:val="00CE615F"/>
    <w:rPr>
      <w:color w:val="808080"/>
    </w:rPr>
  </w:style>
  <w:style w:type="paragraph" w:styleId="Verzeichnis3">
    <w:name w:val="toc 3"/>
    <w:basedOn w:val="Standard"/>
    <w:next w:val="Standard"/>
    <w:autoRedefine/>
    <w:uiPriority w:val="39"/>
    <w:unhideWhenUsed/>
    <w:rsid w:val="00CE615F"/>
    <w:pPr>
      <w:spacing w:after="100"/>
      <w:ind w:left="400"/>
    </w:pPr>
  </w:style>
  <w:style w:type="table" w:customStyle="1" w:styleId="Tabelleself">
    <w:name w:val="Tabelleself"/>
    <w:basedOn w:val="NormaleTabelle"/>
    <w:uiPriority w:val="99"/>
    <w:rsid w:val="00F30305"/>
    <w:pPr>
      <w:spacing w:after="0" w:line="240" w:lineRule="auto"/>
    </w:pPr>
    <w:rPr>
      <w:sz w:val="18"/>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cPr>
      <w:shd w:val="clear" w:color="auto" w:fill="FFFFFF" w:themeFill="background1"/>
    </w:tcPr>
    <w:tblStylePr w:type="firstRow">
      <w:rPr>
        <w:b/>
        <w:i/>
      </w:rPr>
    </w:tblStylePr>
    <w:tblStylePr w:type="lastRow">
      <w:rPr>
        <w:b/>
        <w:i/>
      </w:rPr>
    </w:tblStylePr>
    <w:tblStylePr w:type="firstCol">
      <w:rPr>
        <w:b/>
        <w:i/>
      </w:rPr>
    </w:tblStylePr>
    <w:tblStylePr w:type="lastCol">
      <w:rPr>
        <w:b w:val="0"/>
      </w:rPr>
    </w:tblStylePr>
  </w:style>
  <w:style w:type="table" w:styleId="Tabellenraster">
    <w:name w:val="Table Grid"/>
    <w:basedOn w:val="NormaleTabelle"/>
    <w:uiPriority w:val="59"/>
    <w:rsid w:val="00F30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
    <w:name w:val="tabelle"/>
    <w:basedOn w:val="EinfacheTabelle1"/>
    <w:uiPriority w:val="99"/>
    <w:rsid w:val="00AF1CCE"/>
    <w:pPr>
      <w:jc w:val="center"/>
    </w:pPr>
    <w:rPr>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1">
    <w:name w:val="Plain Table 1"/>
    <w:basedOn w:val="NormaleTabelle"/>
    <w:uiPriority w:val="41"/>
    <w:rsid w:val="00AF1C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89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ke\Documents\Benutzerdefinierte%20Office-Vorlage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BAE8B95ABD90B449305475DBD18493F" ma:contentTypeVersion="2" ma:contentTypeDescription="Create a new document." ma:contentTypeScope="" ma:versionID="e2c4a7b4f6b7aa0da3475676e0391621">
  <xsd:schema xmlns:xsd="http://www.w3.org/2001/XMLSchema" xmlns:xs="http://www.w3.org/2001/XMLSchema" xmlns:p="http://schemas.microsoft.com/office/2006/metadata/properties" xmlns:ns3="6b68a439-dd1d-434c-a5e1-3d9df820cee6" targetNamespace="http://schemas.microsoft.com/office/2006/metadata/properties" ma:root="true" ma:fieldsID="ebc094f208e6110b78a17d6bf8e7b87b" ns3:_="">
    <xsd:import namespace="6b68a439-dd1d-434c-a5e1-3d9df820cee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8a439-dd1d-434c-a5e1-3d9df820ce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A06A82-C531-48A6-8925-D3B78964C00A}">
  <ds:schemaRefs>
    <ds:schemaRef ds:uri="http://schemas.openxmlformats.org/officeDocument/2006/bibliography"/>
  </ds:schemaRefs>
</ds:datastoreItem>
</file>

<file path=customXml/itemProps3.xml><?xml version="1.0" encoding="utf-8"?>
<ds:datastoreItem xmlns:ds="http://schemas.openxmlformats.org/officeDocument/2006/customXml" ds:itemID="{9F7DC1A0-741D-40F1-9E23-570974CE39E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1B5442D-785C-4C99-95AE-684C7D599DCA}">
  <ds:schemaRefs>
    <ds:schemaRef ds:uri="http://schemas.microsoft.com/sharepoint/v3/contenttype/forms"/>
  </ds:schemaRefs>
</ds:datastoreItem>
</file>

<file path=customXml/itemProps5.xml><?xml version="1.0" encoding="utf-8"?>
<ds:datastoreItem xmlns:ds="http://schemas.openxmlformats.org/officeDocument/2006/customXml" ds:itemID="{BC20760A-6279-4AD1-A524-36504E0E89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8a439-dd1d-434c-a5e1-3d9df820c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9</Pages>
  <Words>1944</Words>
  <Characters>12254</Characters>
  <Application>Microsoft Office Word</Application>
  <DocSecurity>0</DocSecurity>
  <Lines>102</Lines>
  <Paragraphs>28</Paragraphs>
  <ScaleCrop>false</ScaleCrop>
  <Company>Hirslanden AG</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dc:title>
  <dc:subject>Enrique Munoz</dc:subject>
  <dc:creator>Enrique Munoz</dc:creator>
  <cp:keywords/>
  <dc:description/>
  <cp:lastModifiedBy>Enrique Muñoz Pena (BFSU)</cp:lastModifiedBy>
  <cp:revision>19</cp:revision>
  <dcterms:created xsi:type="dcterms:W3CDTF">2023-02-01T14:00:00Z</dcterms:created>
  <dcterms:modified xsi:type="dcterms:W3CDTF">2023-02-27T07:35:00Z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0x0101000BAE8B95ABD90B449305475DBD18493F</vt:lpwstr>
  </property>
</Properties>
</file>